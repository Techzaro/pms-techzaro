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DEDED" w:themeColor="accent3" w:themeTint="33"/>
  <w:body>
    <w:tbl>
      <w:tblPr>
        <w:tblStyle w:val="TableGrid1"/>
        <w:tblpPr w:leftFromText="180" w:rightFromText="180" w:vertAnchor="page" w:horzAnchor="page" w:tblpX="961" w:tblpY="1321"/>
        <w:tblW w:w="290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7"/>
        <w:gridCol w:w="711"/>
        <w:gridCol w:w="839"/>
        <w:gridCol w:w="6040"/>
        <w:gridCol w:w="933"/>
      </w:tblGrid>
      <w:tr w:rsidR="0051799D" w:rsidRPr="002A1244" w:rsidTr="006C4C52">
        <w:tc>
          <w:tcPr>
            <w:tcW w:w="4585" w:type="pct"/>
            <w:gridSpan w:val="4"/>
            <w:shd w:val="clear" w:color="auto" w:fill="4472C4" w:themeFill="accent5"/>
            <w:vAlign w:val="bottom"/>
          </w:tcPr>
          <w:p w:rsidR="00A951B3" w:rsidRPr="002A1244" w:rsidRDefault="00A951B3" w:rsidP="00A951B3">
            <w:pPr>
              <w:pStyle w:val="Heading1"/>
              <w:outlineLvl w:val="0"/>
            </w:pPr>
            <w:r>
              <w:t>Student Information</w:t>
            </w:r>
          </w:p>
        </w:tc>
        <w:tc>
          <w:tcPr>
            <w:tcW w:w="415" w:type="pct"/>
            <w:shd w:val="clear" w:color="auto" w:fill="4472C4" w:themeFill="accent5"/>
          </w:tcPr>
          <w:p w:rsidR="00A951B3" w:rsidRDefault="00A951B3" w:rsidP="00A951B3">
            <w:pPr>
              <w:pStyle w:val="Heading1"/>
              <w:outlineLvl w:val="0"/>
            </w:pPr>
          </w:p>
        </w:tc>
      </w:tr>
      <w:tr w:rsidR="0051799D" w:rsidRPr="002A1244" w:rsidTr="006C4C52">
        <w:tc>
          <w:tcPr>
            <w:tcW w:w="1901" w:type="pct"/>
            <w:gridSpan w:val="3"/>
            <w:vAlign w:val="bottom"/>
          </w:tcPr>
          <w:p w:rsidR="00A951B3" w:rsidRPr="002A1244" w:rsidRDefault="00A951B3" w:rsidP="00A951B3">
            <w:pPr>
              <w:pStyle w:val="NormalIndent"/>
            </w:pPr>
            <w:r>
              <w:t>Name:</w:t>
            </w:r>
          </w:p>
        </w:tc>
        <w:tc>
          <w:tcPr>
            <w:tcW w:w="2684" w:type="pct"/>
            <w:tcBorders>
              <w:bottom w:val="single" w:sz="4" w:space="0" w:color="auto"/>
            </w:tcBorders>
            <w:vAlign w:val="bottom"/>
          </w:tcPr>
          <w:p w:rsidR="00A951B3" w:rsidRPr="002A1244" w:rsidRDefault="00A951B3" w:rsidP="00A951B3">
            <w:r>
              <w:t>Farhan ullah</w:t>
            </w:r>
          </w:p>
        </w:tc>
        <w:tc>
          <w:tcPr>
            <w:tcW w:w="415" w:type="pct"/>
            <w:tcBorders>
              <w:bottom w:val="single" w:sz="4" w:space="0" w:color="auto"/>
            </w:tcBorders>
          </w:tcPr>
          <w:p w:rsidR="00A951B3" w:rsidRDefault="00A951B3" w:rsidP="00A951B3"/>
        </w:tc>
      </w:tr>
      <w:tr w:rsidR="0051799D" w:rsidRPr="002A1244" w:rsidTr="006C4C52">
        <w:tc>
          <w:tcPr>
            <w:tcW w:w="1901" w:type="pct"/>
            <w:gridSpan w:val="3"/>
            <w:vAlign w:val="bottom"/>
          </w:tcPr>
          <w:p w:rsidR="00A951B3" w:rsidRPr="002A1244" w:rsidRDefault="00A951B3" w:rsidP="00A951B3">
            <w:pPr>
              <w:pStyle w:val="NormalIndent"/>
            </w:pPr>
            <w:r>
              <w:t>Roll No:</w:t>
            </w:r>
          </w:p>
        </w:tc>
        <w:tc>
          <w:tcPr>
            <w:tcW w:w="2684" w:type="pct"/>
            <w:tcBorders>
              <w:bottom w:val="single" w:sz="4" w:space="0" w:color="auto"/>
            </w:tcBorders>
            <w:vAlign w:val="bottom"/>
          </w:tcPr>
          <w:p w:rsidR="00A951B3" w:rsidRPr="002A1244" w:rsidRDefault="00A951B3" w:rsidP="00A951B3">
            <w:r>
              <w:t>42272</w:t>
            </w:r>
            <w:r w:rsidR="0051799D">
              <w:t>(M2</w:t>
            </w:r>
            <w:r>
              <w:t>)</w:t>
            </w:r>
          </w:p>
        </w:tc>
        <w:tc>
          <w:tcPr>
            <w:tcW w:w="415" w:type="pct"/>
            <w:tcBorders>
              <w:bottom w:val="single" w:sz="4" w:space="0" w:color="auto"/>
            </w:tcBorders>
          </w:tcPr>
          <w:p w:rsidR="00A951B3" w:rsidRDefault="00A951B3" w:rsidP="00A951B3"/>
        </w:tc>
      </w:tr>
      <w:tr w:rsidR="0051799D" w:rsidRPr="002A1244" w:rsidTr="006C4C52">
        <w:tc>
          <w:tcPr>
            <w:tcW w:w="1901" w:type="pct"/>
            <w:gridSpan w:val="3"/>
            <w:vAlign w:val="bottom"/>
          </w:tcPr>
          <w:p w:rsidR="00A951B3" w:rsidRPr="002A1244" w:rsidRDefault="00A951B3" w:rsidP="00A951B3">
            <w:pPr>
              <w:pStyle w:val="NormalIndent"/>
            </w:pPr>
            <w:r>
              <w:t>session</w:t>
            </w:r>
          </w:p>
        </w:tc>
        <w:tc>
          <w:tcPr>
            <w:tcW w:w="2684" w:type="pct"/>
            <w:tcBorders>
              <w:bottom w:val="single" w:sz="4" w:space="0" w:color="auto"/>
            </w:tcBorders>
            <w:vAlign w:val="bottom"/>
          </w:tcPr>
          <w:p w:rsidR="00A951B3" w:rsidRPr="002A1244" w:rsidRDefault="00A951B3" w:rsidP="00A951B3">
            <w:r>
              <w:t>2022-2026(BSCS)</w:t>
            </w:r>
          </w:p>
        </w:tc>
        <w:tc>
          <w:tcPr>
            <w:tcW w:w="415" w:type="pct"/>
            <w:tcBorders>
              <w:bottom w:val="single" w:sz="4" w:space="0" w:color="auto"/>
            </w:tcBorders>
          </w:tcPr>
          <w:p w:rsidR="00A951B3" w:rsidRDefault="00A951B3" w:rsidP="00A951B3"/>
        </w:tc>
      </w:tr>
      <w:tr w:rsidR="0051799D" w:rsidRPr="002A1244" w:rsidTr="006C4C52">
        <w:trPr>
          <w:trHeight w:val="54"/>
        </w:trPr>
        <w:tc>
          <w:tcPr>
            <w:tcW w:w="4585" w:type="pct"/>
            <w:gridSpan w:val="4"/>
            <w:shd w:val="clear" w:color="auto" w:fill="auto"/>
          </w:tcPr>
          <w:p w:rsidR="00A951B3" w:rsidRPr="002A1244" w:rsidRDefault="00A951B3" w:rsidP="00A951B3">
            <w:pPr>
              <w:spacing w:before="0"/>
              <w:rPr>
                <w:rFonts w:ascii="Corbel" w:eastAsia="Calibri" w:hAnsi="Corbel" w:cs="Times New Roman"/>
                <w:b/>
                <w:sz w:val="8"/>
              </w:rPr>
            </w:pPr>
          </w:p>
        </w:tc>
        <w:tc>
          <w:tcPr>
            <w:tcW w:w="415" w:type="pct"/>
          </w:tcPr>
          <w:p w:rsidR="00A951B3" w:rsidRPr="002A1244" w:rsidRDefault="00A951B3" w:rsidP="00A951B3">
            <w:pPr>
              <w:spacing w:before="0"/>
              <w:rPr>
                <w:rFonts w:ascii="Corbel" w:eastAsia="Calibri" w:hAnsi="Corbel" w:cs="Times New Roman"/>
                <w:b/>
                <w:sz w:val="8"/>
              </w:rPr>
            </w:pPr>
          </w:p>
        </w:tc>
      </w:tr>
      <w:tr w:rsidR="0051799D" w:rsidRPr="002A1244" w:rsidTr="006C4C52">
        <w:tc>
          <w:tcPr>
            <w:tcW w:w="4585" w:type="pct"/>
            <w:gridSpan w:val="4"/>
            <w:shd w:val="clear" w:color="auto" w:fill="4472C4" w:themeFill="accent5"/>
            <w:vAlign w:val="bottom"/>
          </w:tcPr>
          <w:p w:rsidR="00A951B3" w:rsidRPr="002A1244" w:rsidRDefault="0051799D" w:rsidP="0051799D">
            <w:pPr>
              <w:pStyle w:val="Heading1"/>
              <w:outlineLvl w:val="0"/>
            </w:pPr>
            <w:r>
              <w:t>Instructor Information</w:t>
            </w:r>
          </w:p>
        </w:tc>
        <w:tc>
          <w:tcPr>
            <w:tcW w:w="415" w:type="pct"/>
            <w:shd w:val="clear" w:color="auto" w:fill="4472C4" w:themeFill="accent5"/>
          </w:tcPr>
          <w:p w:rsidR="00A951B3" w:rsidRDefault="00A951B3" w:rsidP="00A951B3">
            <w:pPr>
              <w:pStyle w:val="Heading1"/>
              <w:outlineLvl w:val="0"/>
            </w:pPr>
          </w:p>
        </w:tc>
      </w:tr>
      <w:tr w:rsidR="0051799D" w:rsidRPr="002A1244" w:rsidTr="006C4C52">
        <w:sdt>
          <w:sdtPr>
            <w:id w:val="1304805984"/>
            <w:placeholder>
              <w:docPart w:val="9538953F08744C89A29183B8A7143AB1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01" w:type="pct"/>
                <w:gridSpan w:val="3"/>
                <w:vAlign w:val="bottom"/>
              </w:tcPr>
              <w:p w:rsidR="00A951B3" w:rsidRPr="002A1244" w:rsidRDefault="00A951B3" w:rsidP="00A951B3">
                <w:pPr>
                  <w:pStyle w:val="NormalIndent"/>
                </w:pPr>
                <w:r w:rsidRPr="002A1244">
                  <w:t>Name</w:t>
                </w:r>
              </w:p>
            </w:tc>
          </w:sdtContent>
        </w:sdt>
        <w:tc>
          <w:tcPr>
            <w:tcW w:w="2684" w:type="pct"/>
            <w:tcBorders>
              <w:bottom w:val="single" w:sz="4" w:space="0" w:color="auto"/>
            </w:tcBorders>
            <w:vAlign w:val="bottom"/>
          </w:tcPr>
          <w:p w:rsidR="00A951B3" w:rsidRPr="002A1244" w:rsidRDefault="0051799D" w:rsidP="00A951B3">
            <w:r>
              <w:t>Ahmad J</w:t>
            </w:r>
            <w:r w:rsidR="00A437FB">
              <w:t>an</w:t>
            </w:r>
          </w:p>
        </w:tc>
        <w:tc>
          <w:tcPr>
            <w:tcW w:w="415" w:type="pct"/>
            <w:tcBorders>
              <w:bottom w:val="single" w:sz="4" w:space="0" w:color="auto"/>
            </w:tcBorders>
          </w:tcPr>
          <w:p w:rsidR="00A951B3" w:rsidRPr="002A1244" w:rsidRDefault="00A951B3" w:rsidP="00A951B3"/>
        </w:tc>
      </w:tr>
      <w:tr w:rsidR="0051799D" w:rsidRPr="002A1244" w:rsidTr="006C4C52">
        <w:sdt>
          <w:sdtPr>
            <w:id w:val="943188507"/>
            <w:placeholder>
              <w:docPart w:val="763F418B73F34FA79F21552D05A9FBA9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01" w:type="pct"/>
                <w:gridSpan w:val="3"/>
                <w:vAlign w:val="bottom"/>
              </w:tcPr>
              <w:p w:rsidR="00A951B3" w:rsidRPr="002A1244" w:rsidRDefault="00A951B3" w:rsidP="00A951B3">
                <w:pPr>
                  <w:pStyle w:val="NormalIndent"/>
                </w:pPr>
                <w:r w:rsidRPr="002A1244">
                  <w:t>Phone</w:t>
                </w:r>
              </w:p>
            </w:tc>
          </w:sdtContent>
        </w:sdt>
        <w:tc>
          <w:tcPr>
            <w:tcW w:w="2684" w:type="pct"/>
            <w:tcBorders>
              <w:bottom w:val="single" w:sz="4" w:space="0" w:color="auto"/>
            </w:tcBorders>
            <w:vAlign w:val="bottom"/>
          </w:tcPr>
          <w:p w:rsidR="00A951B3" w:rsidRPr="002A1244" w:rsidRDefault="00A437FB" w:rsidP="00A951B3">
            <w:r>
              <w:t>nill</w:t>
            </w:r>
          </w:p>
        </w:tc>
        <w:tc>
          <w:tcPr>
            <w:tcW w:w="415" w:type="pct"/>
            <w:tcBorders>
              <w:bottom w:val="single" w:sz="4" w:space="0" w:color="auto"/>
            </w:tcBorders>
          </w:tcPr>
          <w:p w:rsidR="00A951B3" w:rsidRPr="002A1244" w:rsidRDefault="00A951B3" w:rsidP="00A951B3"/>
        </w:tc>
      </w:tr>
      <w:tr w:rsidR="0051799D" w:rsidRPr="002A1244" w:rsidTr="006C4C52">
        <w:trPr>
          <w:trHeight w:val="54"/>
        </w:trPr>
        <w:tc>
          <w:tcPr>
            <w:tcW w:w="4585" w:type="pct"/>
            <w:gridSpan w:val="4"/>
            <w:shd w:val="clear" w:color="auto" w:fill="auto"/>
          </w:tcPr>
          <w:p w:rsidR="00A951B3" w:rsidRPr="002A1244" w:rsidRDefault="00A951B3" w:rsidP="00A951B3">
            <w:pPr>
              <w:spacing w:before="0"/>
              <w:rPr>
                <w:rFonts w:ascii="Corbel" w:eastAsia="Calibri" w:hAnsi="Corbel" w:cs="Times New Roman"/>
                <w:b/>
                <w:sz w:val="8"/>
              </w:rPr>
            </w:pPr>
          </w:p>
        </w:tc>
        <w:tc>
          <w:tcPr>
            <w:tcW w:w="415" w:type="pct"/>
          </w:tcPr>
          <w:p w:rsidR="00A951B3" w:rsidRPr="002A1244" w:rsidRDefault="00A951B3" w:rsidP="00A951B3">
            <w:pPr>
              <w:spacing w:before="0"/>
              <w:rPr>
                <w:rFonts w:ascii="Corbel" w:eastAsia="Calibri" w:hAnsi="Corbel" w:cs="Times New Roman"/>
                <w:b/>
                <w:sz w:val="8"/>
              </w:rPr>
            </w:pPr>
          </w:p>
        </w:tc>
      </w:tr>
      <w:tr w:rsidR="0051799D" w:rsidRPr="002A1244" w:rsidTr="006C4C52">
        <w:tc>
          <w:tcPr>
            <w:tcW w:w="4585" w:type="pct"/>
            <w:gridSpan w:val="4"/>
            <w:shd w:val="clear" w:color="auto" w:fill="4472C4" w:themeFill="accent5"/>
            <w:vAlign w:val="bottom"/>
          </w:tcPr>
          <w:p w:rsidR="00A951B3" w:rsidRPr="00715C65" w:rsidRDefault="0051799D" w:rsidP="00A951B3">
            <w:pPr>
              <w:pStyle w:val="Heading1"/>
              <w:outlineLvl w:val="0"/>
            </w:pPr>
            <w:r>
              <w:t>Assignment information</w:t>
            </w:r>
          </w:p>
        </w:tc>
        <w:tc>
          <w:tcPr>
            <w:tcW w:w="415" w:type="pct"/>
            <w:shd w:val="clear" w:color="auto" w:fill="4472C4" w:themeFill="accent5"/>
          </w:tcPr>
          <w:p w:rsidR="00A951B3" w:rsidRDefault="00A951B3" w:rsidP="00A951B3">
            <w:pPr>
              <w:pStyle w:val="Heading1"/>
              <w:outlineLvl w:val="0"/>
            </w:pPr>
          </w:p>
        </w:tc>
      </w:tr>
      <w:tr w:rsidR="00A437FB" w:rsidRPr="002A1244" w:rsidTr="006C4C52">
        <w:tc>
          <w:tcPr>
            <w:tcW w:w="1528" w:type="pct"/>
            <w:gridSpan w:val="2"/>
            <w:vAlign w:val="bottom"/>
          </w:tcPr>
          <w:p w:rsidR="00A951B3" w:rsidRPr="002A1244" w:rsidRDefault="0051799D" w:rsidP="0051799D">
            <w:pPr>
              <w:pStyle w:val="NormalIndent"/>
              <w:ind w:left="0"/>
            </w:pPr>
            <w:r>
              <w:t>Submission date</w:t>
            </w:r>
            <w:r w:rsidR="00A0129C">
              <w:t xml:space="preserve"> &amp; Name</w:t>
            </w:r>
          </w:p>
        </w:tc>
        <w:tc>
          <w:tcPr>
            <w:tcW w:w="3057" w:type="pct"/>
            <w:gridSpan w:val="2"/>
            <w:tcBorders>
              <w:bottom w:val="single" w:sz="4" w:space="0" w:color="auto"/>
            </w:tcBorders>
            <w:vAlign w:val="bottom"/>
          </w:tcPr>
          <w:p w:rsidR="00A951B3" w:rsidRPr="002A1244" w:rsidRDefault="00A0129C" w:rsidP="00A951B3">
            <w:r w:rsidRPr="0051799D">
              <w:t>1</w:t>
            </w:r>
            <w:r>
              <w:t>9</w:t>
            </w:r>
            <w:r w:rsidRPr="0051799D">
              <w:t>/06/2025</w:t>
            </w:r>
            <w:r>
              <w:t xml:space="preserve"> ,Visual programming</w:t>
            </w:r>
          </w:p>
        </w:tc>
        <w:tc>
          <w:tcPr>
            <w:tcW w:w="415" w:type="pct"/>
            <w:tcBorders>
              <w:bottom w:val="single" w:sz="4" w:space="0" w:color="auto"/>
            </w:tcBorders>
          </w:tcPr>
          <w:p w:rsidR="00A951B3" w:rsidRPr="002A1244" w:rsidRDefault="00A951B3" w:rsidP="00A951B3"/>
        </w:tc>
      </w:tr>
      <w:tr w:rsidR="00A437FB" w:rsidRPr="002A1244" w:rsidTr="006C4C52">
        <w:trPr>
          <w:gridAfter w:val="4"/>
          <w:wAfter w:w="3788" w:type="pct"/>
        </w:trPr>
        <w:tc>
          <w:tcPr>
            <w:tcW w:w="1212" w:type="pct"/>
          </w:tcPr>
          <w:p w:rsidR="00A437FB" w:rsidRPr="002A1244" w:rsidRDefault="00A437FB" w:rsidP="00A437FB">
            <w:pPr>
              <w:spacing w:before="120"/>
              <w:rPr>
                <w:rFonts w:ascii="Calibri" w:eastAsia="Calibri" w:hAnsi="Calibri" w:cs="Times New Roman"/>
                <w:sz w:val="36"/>
              </w:rPr>
            </w:pPr>
          </w:p>
        </w:tc>
      </w:tr>
    </w:tbl>
    <w:p w:rsidR="00AB26A2" w:rsidRDefault="00A437FB" w:rsidP="002A1244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-1328420</wp:posOffset>
                </wp:positionV>
                <wp:extent cx="5895975" cy="885825"/>
                <wp:effectExtent l="0" t="0" r="28575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885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437FB" w:rsidRPr="00A437FB" w:rsidRDefault="00A437FB" w:rsidP="00A437F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t>Assignment Visual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-21.75pt;margin-top:-104.6pt;width:464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" fillcolor="#5b9bd5 [3204]" strokecolor="#1f4d78 [1604]" strokeweight="1pt">
                <v:stroke joinstyle="miter"/>
                <v:textbox>
                  <w:txbxContent>
                    <w:p w:rsidR="00A437FB" w:rsidRPr="00A437FB" w:rsidRDefault="00A437FB" w:rsidP="00A437F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t>Assignment Visual programming</w:t>
                      </w:r>
                    </w:p>
                  </w:txbxContent>
                </v:textbox>
              </v:roundrect>
            </w:pict>
          </mc:Fallback>
        </mc:AlternateContent>
      </w:r>
    </w:p>
    <w:p w:rsidR="00AB26A2" w:rsidRDefault="00DF7AF0">
      <w:pPr>
        <w:spacing w:before="0"/>
        <w:rPr>
          <w:rFonts w:eastAsia="Calibri" w:cs="Calibri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3984625</wp:posOffset>
                </wp:positionV>
                <wp:extent cx="5343525" cy="83820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26A2" w:rsidRDefault="003B637D" w:rsidP="00AB26A2">
                            <w:pPr>
                              <w:jc w:val="center"/>
                            </w:pPr>
                            <w:r>
                              <w:t xml:space="preserve">Question 1:Marks class program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27" style="position:absolute;margin-left:0;margin-top:313.75pt;width:420.75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AB26A2" w:rsidRDefault="003B637D" w:rsidP="00AB26A2">
                      <w:pPr>
                        <w:jc w:val="center"/>
                      </w:pPr>
                      <w:r>
                        <w:t xml:space="preserve">Question 1:Marks class program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B26A2">
        <w:br w:type="page"/>
      </w:r>
    </w:p>
    <w:p w:rsidR="000A5046" w:rsidRDefault="000A5046" w:rsidP="002A1244">
      <w:pPr>
        <w:pStyle w:val="NoSpacing"/>
      </w:pPr>
    </w:p>
    <w:p w:rsidR="000A5046" w:rsidRPr="000A5046" w:rsidRDefault="000A5046" w:rsidP="000A5046"/>
    <w:p w:rsidR="000A5046" w:rsidRPr="000A5046" w:rsidRDefault="000A5046" w:rsidP="000A5046"/>
    <w:p w:rsidR="000A5046" w:rsidRDefault="000A5046" w:rsidP="000A5046">
      <w:pPr>
        <w:tabs>
          <w:tab w:val="left" w:pos="3180"/>
        </w:tabs>
      </w:pPr>
      <w:r>
        <w:t>using System;</w:t>
      </w:r>
    </w:p>
    <w:p w:rsidR="000A5046" w:rsidRDefault="000A5046" w:rsidP="000A5046">
      <w:pPr>
        <w:tabs>
          <w:tab w:val="left" w:pos="3180"/>
        </w:tabs>
      </w:pPr>
      <w:r>
        <w:t>class StudentMarks</w:t>
      </w:r>
    </w:p>
    <w:p w:rsidR="000A5046" w:rsidRDefault="000A5046" w:rsidP="000A5046">
      <w:pPr>
        <w:tabs>
          <w:tab w:val="left" w:pos="3180"/>
        </w:tabs>
      </w:pPr>
      <w:r>
        <w:t xml:space="preserve">{   </w:t>
      </w:r>
    </w:p>
    <w:p w:rsidR="000A5046" w:rsidRDefault="000A5046" w:rsidP="000A5046">
      <w:pPr>
        <w:tabs>
          <w:tab w:val="left" w:pos="3180"/>
        </w:tabs>
      </w:pPr>
      <w:r>
        <w:t xml:space="preserve"> int m1, m2, m3;</w:t>
      </w:r>
    </w:p>
    <w:p w:rsidR="000A5046" w:rsidRDefault="000A5046" w:rsidP="000A5046">
      <w:pPr>
        <w:tabs>
          <w:tab w:val="left" w:pos="3180"/>
        </w:tabs>
      </w:pPr>
      <w:r>
        <w:t xml:space="preserve">      public StudentMarks()</w:t>
      </w:r>
    </w:p>
    <w:p w:rsidR="000A5046" w:rsidRDefault="000A5046" w:rsidP="000A5046">
      <w:pPr>
        <w:tabs>
          <w:tab w:val="left" w:pos="3180"/>
        </w:tabs>
      </w:pPr>
      <w:r>
        <w:t xml:space="preserve">    {</w:t>
      </w:r>
    </w:p>
    <w:p w:rsidR="000A5046" w:rsidRDefault="000A5046" w:rsidP="000A5046">
      <w:pPr>
        <w:tabs>
          <w:tab w:val="left" w:pos="3180"/>
        </w:tabs>
      </w:pPr>
      <w:r>
        <w:t xml:space="preserve">        m1 = 0;</w:t>
      </w:r>
    </w:p>
    <w:p w:rsidR="000A5046" w:rsidRDefault="000A5046" w:rsidP="000A5046">
      <w:pPr>
        <w:tabs>
          <w:tab w:val="left" w:pos="3180"/>
        </w:tabs>
      </w:pPr>
      <w:r>
        <w:t xml:space="preserve">        m2 = 0;</w:t>
      </w:r>
    </w:p>
    <w:p w:rsidR="000A5046" w:rsidRDefault="000A5046" w:rsidP="000A5046">
      <w:pPr>
        <w:tabs>
          <w:tab w:val="left" w:pos="3180"/>
        </w:tabs>
      </w:pPr>
      <w:r>
        <w:t xml:space="preserve">        m3 = 0;</w:t>
      </w:r>
    </w:p>
    <w:p w:rsidR="000A5046" w:rsidRDefault="000A5046" w:rsidP="000A5046">
      <w:pPr>
        <w:tabs>
          <w:tab w:val="left" w:pos="3180"/>
        </w:tabs>
      </w:pPr>
      <w:r>
        <w:t xml:space="preserve">    }</w:t>
      </w:r>
    </w:p>
    <w:p w:rsidR="000A5046" w:rsidRDefault="000A5046" w:rsidP="000A5046">
      <w:pPr>
        <w:tabs>
          <w:tab w:val="left" w:pos="3180"/>
        </w:tabs>
      </w:pPr>
      <w:r>
        <w:t xml:space="preserve">    public void InputMarks()</w:t>
      </w:r>
    </w:p>
    <w:p w:rsidR="000A5046" w:rsidRDefault="000A5046" w:rsidP="000A5046">
      <w:pPr>
        <w:tabs>
          <w:tab w:val="left" w:pos="3180"/>
        </w:tabs>
      </w:pPr>
      <w:r>
        <w:t xml:space="preserve">    {</w:t>
      </w:r>
    </w:p>
    <w:p w:rsidR="000A5046" w:rsidRDefault="000A5046" w:rsidP="000A5046">
      <w:pPr>
        <w:tabs>
          <w:tab w:val="left" w:pos="3180"/>
        </w:tabs>
      </w:pPr>
      <w:r>
        <w:t xml:space="preserve">        Console.WriteLine("Enter three subject marks:");</w:t>
      </w:r>
    </w:p>
    <w:p w:rsidR="000A5046" w:rsidRDefault="000A5046" w:rsidP="000A5046">
      <w:pPr>
        <w:tabs>
          <w:tab w:val="left" w:pos="3180"/>
        </w:tabs>
      </w:pPr>
      <w:r>
        <w:t xml:space="preserve">        Console.Write("Mark 1: ");</w:t>
      </w:r>
    </w:p>
    <w:p w:rsidR="000A5046" w:rsidRDefault="000A5046" w:rsidP="000A5046">
      <w:pPr>
        <w:tabs>
          <w:tab w:val="left" w:pos="3180"/>
        </w:tabs>
      </w:pPr>
      <w:r>
        <w:t xml:space="preserve">        m1 = int.Parse(Console.ReadLine());</w:t>
      </w:r>
    </w:p>
    <w:p w:rsidR="000A5046" w:rsidRDefault="000A5046" w:rsidP="000A5046">
      <w:pPr>
        <w:tabs>
          <w:tab w:val="left" w:pos="3180"/>
        </w:tabs>
      </w:pPr>
      <w:r>
        <w:t xml:space="preserve">        Console.Write("Mark 2: ");</w:t>
      </w:r>
    </w:p>
    <w:p w:rsidR="000A5046" w:rsidRDefault="000A5046" w:rsidP="000A5046">
      <w:pPr>
        <w:tabs>
          <w:tab w:val="left" w:pos="3180"/>
        </w:tabs>
      </w:pPr>
      <w:r>
        <w:t xml:space="preserve">        m2 = int.Parse(Console.ReadLine());</w:t>
      </w:r>
    </w:p>
    <w:p w:rsidR="000A5046" w:rsidRDefault="000A5046" w:rsidP="000A5046">
      <w:pPr>
        <w:tabs>
          <w:tab w:val="left" w:pos="3180"/>
        </w:tabs>
      </w:pPr>
      <w:r>
        <w:t xml:space="preserve">        Console.Write("Mark 3: ");</w:t>
      </w:r>
    </w:p>
    <w:p w:rsidR="000A5046" w:rsidRDefault="000A5046" w:rsidP="000A5046">
      <w:pPr>
        <w:tabs>
          <w:tab w:val="left" w:pos="3180"/>
        </w:tabs>
      </w:pPr>
      <w:r>
        <w:t xml:space="preserve">        m3 = int.Parse(Console.ReadLine());</w:t>
      </w:r>
    </w:p>
    <w:p w:rsidR="000A5046" w:rsidRDefault="000A5046" w:rsidP="000A5046">
      <w:pPr>
        <w:tabs>
          <w:tab w:val="left" w:pos="3180"/>
        </w:tabs>
      </w:pPr>
      <w:r>
        <w:t xml:space="preserve">    }</w:t>
      </w:r>
    </w:p>
    <w:p w:rsidR="000A5046" w:rsidRDefault="000A5046" w:rsidP="000A5046">
      <w:pPr>
        <w:tabs>
          <w:tab w:val="left" w:pos="3180"/>
        </w:tabs>
      </w:pPr>
      <w:r>
        <w:t xml:space="preserve">    public int CalculateTotal()</w:t>
      </w:r>
    </w:p>
    <w:p w:rsidR="000A5046" w:rsidRDefault="000A5046" w:rsidP="000A5046">
      <w:pPr>
        <w:tabs>
          <w:tab w:val="left" w:pos="3180"/>
        </w:tabs>
      </w:pPr>
      <w:r>
        <w:t xml:space="preserve">    {</w:t>
      </w:r>
    </w:p>
    <w:p w:rsidR="000A5046" w:rsidRDefault="000A5046" w:rsidP="000A5046">
      <w:pPr>
        <w:tabs>
          <w:tab w:val="left" w:pos="3180"/>
        </w:tabs>
      </w:pPr>
      <w:r>
        <w:t xml:space="preserve">        return m1 + m2 + m3;</w:t>
      </w:r>
    </w:p>
    <w:p w:rsidR="000A5046" w:rsidRDefault="000A5046" w:rsidP="000A5046">
      <w:pPr>
        <w:tabs>
          <w:tab w:val="left" w:pos="3180"/>
        </w:tabs>
      </w:pPr>
      <w:r>
        <w:t xml:space="preserve">    }</w:t>
      </w:r>
    </w:p>
    <w:p w:rsidR="000A5046" w:rsidRDefault="000A5046" w:rsidP="000A5046">
      <w:pPr>
        <w:tabs>
          <w:tab w:val="left" w:pos="3180"/>
        </w:tabs>
      </w:pPr>
      <w:r>
        <w:t xml:space="preserve">    public double CalculateAverage()</w:t>
      </w:r>
    </w:p>
    <w:p w:rsidR="000A5046" w:rsidRDefault="000A5046" w:rsidP="000A5046">
      <w:pPr>
        <w:tabs>
          <w:tab w:val="left" w:pos="3180"/>
        </w:tabs>
      </w:pPr>
      <w:r>
        <w:t xml:space="preserve">    {</w:t>
      </w:r>
    </w:p>
    <w:p w:rsidR="000A5046" w:rsidRDefault="000A5046" w:rsidP="000A5046">
      <w:pPr>
        <w:tabs>
          <w:tab w:val="left" w:pos="3180"/>
        </w:tabs>
      </w:pPr>
      <w:r>
        <w:t xml:space="preserve">        return CalculateTotal() / 3.0;</w:t>
      </w:r>
    </w:p>
    <w:p w:rsidR="000A5046" w:rsidRDefault="000A5046" w:rsidP="000A5046">
      <w:pPr>
        <w:tabs>
          <w:tab w:val="left" w:pos="3180"/>
        </w:tabs>
      </w:pPr>
      <w:r>
        <w:t xml:space="preserve">    }</w:t>
      </w:r>
    </w:p>
    <w:p w:rsidR="000A5046" w:rsidRDefault="000A5046" w:rsidP="000A5046">
      <w:pPr>
        <w:tabs>
          <w:tab w:val="left" w:pos="3180"/>
        </w:tabs>
      </w:pPr>
      <w:r>
        <w:t>}</w:t>
      </w:r>
    </w:p>
    <w:p w:rsidR="000A5046" w:rsidRDefault="000A5046" w:rsidP="000A5046">
      <w:pPr>
        <w:tabs>
          <w:tab w:val="left" w:pos="3180"/>
        </w:tabs>
      </w:pPr>
      <w:r>
        <w:t>class MainProgram</w:t>
      </w:r>
    </w:p>
    <w:p w:rsidR="000A5046" w:rsidRDefault="000A5046" w:rsidP="000A5046">
      <w:pPr>
        <w:tabs>
          <w:tab w:val="left" w:pos="3180"/>
        </w:tabs>
      </w:pPr>
      <w:r>
        <w:t>{</w:t>
      </w:r>
    </w:p>
    <w:p w:rsidR="000A5046" w:rsidRDefault="000A5046" w:rsidP="000A5046">
      <w:pPr>
        <w:tabs>
          <w:tab w:val="left" w:pos="3180"/>
        </w:tabs>
      </w:pPr>
      <w:r>
        <w:t xml:space="preserve">    static void Main()</w:t>
      </w:r>
    </w:p>
    <w:p w:rsidR="000A5046" w:rsidRDefault="000A5046" w:rsidP="000A5046">
      <w:pPr>
        <w:tabs>
          <w:tab w:val="left" w:pos="3180"/>
        </w:tabs>
      </w:pPr>
      <w:r>
        <w:t xml:space="preserve">    {</w:t>
      </w:r>
    </w:p>
    <w:p w:rsidR="000A5046" w:rsidRDefault="000A5046" w:rsidP="000A5046">
      <w:pPr>
        <w:tabs>
          <w:tab w:val="left" w:pos="3180"/>
        </w:tabs>
      </w:pPr>
      <w:r>
        <w:t xml:space="preserve">        StudentMarks myMarks = new StudentMarks();</w:t>
      </w:r>
    </w:p>
    <w:p w:rsidR="000A5046" w:rsidRDefault="000A5046" w:rsidP="000A5046">
      <w:pPr>
        <w:tabs>
          <w:tab w:val="left" w:pos="3180"/>
        </w:tabs>
      </w:pPr>
      <w:r>
        <w:t xml:space="preserve">         myMarks.InputMarks();</w:t>
      </w:r>
    </w:p>
    <w:p w:rsidR="000A5046" w:rsidRDefault="000A5046" w:rsidP="000A5046">
      <w:pPr>
        <w:tabs>
          <w:tab w:val="left" w:pos="3180"/>
        </w:tabs>
      </w:pPr>
      <w:r>
        <w:t xml:space="preserve">        Console.WriteLine("\nResults:");</w:t>
      </w:r>
    </w:p>
    <w:p w:rsidR="000A5046" w:rsidRDefault="000A5046" w:rsidP="000A5046">
      <w:pPr>
        <w:tabs>
          <w:tab w:val="left" w:pos="3180"/>
        </w:tabs>
      </w:pPr>
      <w:r>
        <w:t xml:space="preserve">        Console.WriteLine("Total Marks: " + myMarks.CalculateTotal());</w:t>
      </w:r>
    </w:p>
    <w:p w:rsidR="000A5046" w:rsidRDefault="000A5046" w:rsidP="000A5046">
      <w:pPr>
        <w:tabs>
          <w:tab w:val="left" w:pos="3180"/>
        </w:tabs>
      </w:pPr>
      <w:r>
        <w:t xml:space="preserve">        Console.WriteLine("Average Marks: " + myMarks.CalculateAverage().ToString("0.00"));</w:t>
      </w:r>
    </w:p>
    <w:p w:rsidR="000A5046" w:rsidRDefault="000A5046" w:rsidP="000A5046">
      <w:pPr>
        <w:tabs>
          <w:tab w:val="left" w:pos="3180"/>
        </w:tabs>
      </w:pPr>
      <w:r>
        <w:t xml:space="preserve">        Console.ReadKey();</w:t>
      </w:r>
    </w:p>
    <w:p w:rsidR="000A5046" w:rsidRDefault="001A60CD" w:rsidP="000A5046">
      <w:pPr>
        <w:tabs>
          <w:tab w:val="left" w:pos="31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BD78CA" wp14:editId="4ACFB546">
                <wp:simplePos x="0" y="0"/>
                <wp:positionH relativeFrom="margin">
                  <wp:posOffset>0</wp:posOffset>
                </wp:positionH>
                <wp:positionV relativeFrom="paragraph">
                  <wp:posOffset>362585</wp:posOffset>
                </wp:positionV>
                <wp:extent cx="5848350" cy="914400"/>
                <wp:effectExtent l="0" t="0" r="19050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5046" w:rsidRDefault="000A5046" w:rsidP="000A5046">
                            <w:pPr>
                              <w:jc w:val="center"/>
                            </w:pPr>
                            <w:r>
                              <w:t xml:space="preserve">Question 1:Marks class program </w:t>
                            </w:r>
                            <w:r w:rsidR="00DF7AF0">
                              <w:t xml:space="preserve">output </w:t>
                            </w:r>
                            <w:r>
                              <w:t>screenshot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BD78CA" id="Rounded Rectangle 7" o:spid="_x0000_s1028" style="position:absolute;margin-left:0;margin-top:28.55pt;width:460.5pt;height:1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0A5046" w:rsidRDefault="000A5046" w:rsidP="000A5046">
                      <w:pPr>
                        <w:jc w:val="center"/>
                      </w:pPr>
                      <w:r>
                        <w:t xml:space="preserve">Question 1:Marks class program </w:t>
                      </w:r>
                      <w:r w:rsidR="00DF7AF0">
                        <w:t xml:space="preserve">output </w:t>
                      </w:r>
                      <w:r>
                        <w:t>screenshot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A5046">
        <w:t xml:space="preserve">    }}</w:t>
      </w:r>
    </w:p>
    <w:p w:rsidR="000A5046" w:rsidRDefault="000A5046" w:rsidP="000A5046">
      <w:pPr>
        <w:tabs>
          <w:tab w:val="left" w:pos="3180"/>
        </w:tabs>
      </w:pPr>
    </w:p>
    <w:p w:rsidR="000A5046" w:rsidRPr="000A5046" w:rsidRDefault="000A5046" w:rsidP="000A5046"/>
    <w:p w:rsidR="000A5046" w:rsidRPr="000A5046" w:rsidRDefault="000A5046" w:rsidP="000A5046"/>
    <w:p w:rsidR="000A5046" w:rsidRPr="000A5046" w:rsidRDefault="000A5046" w:rsidP="000A5046">
      <w:r w:rsidRPr="000A5046">
        <w:rPr>
          <w:noProof/>
        </w:rPr>
        <w:drawing>
          <wp:inline distT="0" distB="0" distL="0" distR="0" wp14:anchorId="64ABBF46" wp14:editId="0755D801">
            <wp:extent cx="6229350" cy="3138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046" w:rsidRPr="000A5046" w:rsidRDefault="000A5046" w:rsidP="000A5046"/>
    <w:p w:rsidR="000A5046" w:rsidRDefault="000A5046" w:rsidP="000A504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A38172" wp14:editId="59A9C775">
                <wp:simplePos x="0" y="0"/>
                <wp:positionH relativeFrom="margin">
                  <wp:posOffset>-28574</wp:posOffset>
                </wp:positionH>
                <wp:positionV relativeFrom="paragraph">
                  <wp:posOffset>346075</wp:posOffset>
                </wp:positionV>
                <wp:extent cx="5886450" cy="838200"/>
                <wp:effectExtent l="0" t="0" r="19050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5046" w:rsidRDefault="000A5046" w:rsidP="000A5046">
                            <w:pPr>
                              <w:jc w:val="center"/>
                            </w:pPr>
                            <w:r>
                              <w:t>Question 2:Class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A38172" id="Rounded Rectangle 8" o:spid="_x0000_s1029" style="position:absolute;margin-left:-2.25pt;margin-top:27.25pt;width:463.5pt;height:6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0A5046" w:rsidRDefault="000A5046" w:rsidP="000A5046">
                      <w:pPr>
                        <w:jc w:val="center"/>
                      </w:pPr>
                      <w:r>
                        <w:t>Question 2:Class book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A5046" w:rsidRDefault="000A5046" w:rsidP="000A5046">
      <w:pPr>
        <w:tabs>
          <w:tab w:val="left" w:pos="1020"/>
        </w:tabs>
      </w:pPr>
      <w:r>
        <w:tab/>
      </w:r>
    </w:p>
    <w:p w:rsidR="000A5046" w:rsidRPr="000A5046" w:rsidRDefault="000A5046" w:rsidP="000A5046"/>
    <w:p w:rsidR="000A5046" w:rsidRPr="000A5046" w:rsidRDefault="000A5046" w:rsidP="000A5046"/>
    <w:p w:rsidR="000A5046" w:rsidRPr="000A5046" w:rsidRDefault="000A5046" w:rsidP="000A5046"/>
    <w:p w:rsidR="000A5046" w:rsidRDefault="000A5046" w:rsidP="000A5046"/>
    <w:p w:rsidR="000A5046" w:rsidRDefault="000A5046" w:rsidP="000A5046">
      <w:pPr>
        <w:tabs>
          <w:tab w:val="left" w:pos="2235"/>
        </w:tabs>
      </w:pPr>
      <w:r>
        <w:t>using System;</w:t>
      </w:r>
    </w:p>
    <w:p w:rsidR="000A5046" w:rsidRDefault="000A5046" w:rsidP="000A5046">
      <w:pPr>
        <w:tabs>
          <w:tab w:val="left" w:pos="2235"/>
        </w:tabs>
      </w:pPr>
      <w:r>
        <w:t>class Book</w:t>
      </w:r>
    </w:p>
    <w:p w:rsidR="000A5046" w:rsidRDefault="000A5046" w:rsidP="000A5046">
      <w:pPr>
        <w:tabs>
          <w:tab w:val="left" w:pos="2235"/>
        </w:tabs>
      </w:pPr>
      <w:r>
        <w:t>{</w:t>
      </w:r>
    </w:p>
    <w:p w:rsidR="000A5046" w:rsidRDefault="000A5046" w:rsidP="000A5046">
      <w:pPr>
        <w:tabs>
          <w:tab w:val="left" w:pos="2235"/>
        </w:tabs>
      </w:pPr>
      <w:r>
        <w:t xml:space="preserve">    private int bookid;</w:t>
      </w:r>
    </w:p>
    <w:p w:rsidR="000A5046" w:rsidRDefault="000A5046" w:rsidP="000A5046">
      <w:pPr>
        <w:tabs>
          <w:tab w:val="left" w:pos="2235"/>
        </w:tabs>
      </w:pPr>
      <w:r>
        <w:t xml:space="preserve">    private int pages;</w:t>
      </w:r>
    </w:p>
    <w:p w:rsidR="000A5046" w:rsidRDefault="000A5046" w:rsidP="000A5046">
      <w:pPr>
        <w:tabs>
          <w:tab w:val="left" w:pos="2235"/>
        </w:tabs>
      </w:pPr>
      <w:r>
        <w:t xml:space="preserve">    private double price;</w:t>
      </w:r>
    </w:p>
    <w:p w:rsidR="000A5046" w:rsidRDefault="000A5046" w:rsidP="000A5046">
      <w:pPr>
        <w:tabs>
          <w:tab w:val="left" w:pos="2235"/>
        </w:tabs>
      </w:pPr>
      <w:r>
        <w:t xml:space="preserve">    public void getdata()</w:t>
      </w:r>
    </w:p>
    <w:p w:rsidR="000A5046" w:rsidRDefault="000A5046" w:rsidP="000A5046">
      <w:pPr>
        <w:tabs>
          <w:tab w:val="left" w:pos="2235"/>
        </w:tabs>
      </w:pPr>
      <w:r>
        <w:t xml:space="preserve">    {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Console.Write("Enter Book ID: ");</w:t>
      </w:r>
    </w:p>
    <w:p w:rsidR="000A5046" w:rsidRDefault="000A5046" w:rsidP="000A5046">
      <w:pPr>
        <w:tabs>
          <w:tab w:val="left" w:pos="2235"/>
        </w:tabs>
      </w:pPr>
      <w:r>
        <w:t xml:space="preserve">        bookid = Convert.ToInt32(Console.ReadLine());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Console.Write("Enter Number of Pages: ");</w:t>
      </w:r>
    </w:p>
    <w:p w:rsidR="000A5046" w:rsidRDefault="000A5046" w:rsidP="000A5046">
      <w:pPr>
        <w:tabs>
          <w:tab w:val="left" w:pos="2235"/>
        </w:tabs>
      </w:pPr>
      <w:r>
        <w:t xml:space="preserve">        pages = Convert.ToInt32(Console.ReadLine());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Console.Write("Enter Price: ");</w:t>
      </w:r>
    </w:p>
    <w:p w:rsidR="000A5046" w:rsidRDefault="000A5046" w:rsidP="000A5046">
      <w:pPr>
        <w:tabs>
          <w:tab w:val="left" w:pos="2235"/>
        </w:tabs>
      </w:pPr>
      <w:r>
        <w:t xml:space="preserve">        price = Convert.ToDouble(Console.ReadLine());</w:t>
      </w:r>
    </w:p>
    <w:p w:rsidR="000A5046" w:rsidRDefault="000A5046" w:rsidP="000A5046">
      <w:pPr>
        <w:tabs>
          <w:tab w:val="left" w:pos="2235"/>
        </w:tabs>
      </w:pPr>
      <w:r>
        <w:t xml:space="preserve">    }</w:t>
      </w:r>
    </w:p>
    <w:p w:rsidR="000A5046" w:rsidRDefault="000A5046" w:rsidP="000A5046">
      <w:pPr>
        <w:tabs>
          <w:tab w:val="left" w:pos="2235"/>
        </w:tabs>
      </w:pPr>
      <w:r>
        <w:t xml:space="preserve">    public void show()</w:t>
      </w:r>
    </w:p>
    <w:p w:rsidR="000A5046" w:rsidRDefault="000A5046" w:rsidP="000A5046">
      <w:pPr>
        <w:tabs>
          <w:tab w:val="left" w:pos="2235"/>
        </w:tabs>
      </w:pPr>
      <w:r>
        <w:t xml:space="preserve">    {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Console.WriteLine($"Book ID: {bookid}");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Console.WriteLine($"Pages: {pages}");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Console.WriteLine($"Price: {price:C}");</w:t>
      </w:r>
    </w:p>
    <w:p w:rsidR="000A5046" w:rsidRDefault="000A5046" w:rsidP="000A5046">
      <w:pPr>
        <w:tabs>
          <w:tab w:val="left" w:pos="2235"/>
        </w:tabs>
      </w:pPr>
      <w:r>
        <w:t xml:space="preserve">    }</w:t>
      </w:r>
    </w:p>
    <w:p w:rsidR="000A5046" w:rsidRDefault="000A5046" w:rsidP="000A5046">
      <w:pPr>
        <w:tabs>
          <w:tab w:val="left" w:pos="2235"/>
        </w:tabs>
      </w:pPr>
    </w:p>
    <w:p w:rsidR="000A5046" w:rsidRDefault="000A5046" w:rsidP="000A5046">
      <w:pPr>
        <w:tabs>
          <w:tab w:val="left" w:pos="2235"/>
        </w:tabs>
      </w:pPr>
      <w:r>
        <w:t xml:space="preserve">    public void set(int id, int pg, double pr)</w:t>
      </w:r>
    </w:p>
    <w:p w:rsidR="000A5046" w:rsidRDefault="000A5046" w:rsidP="000A5046">
      <w:pPr>
        <w:tabs>
          <w:tab w:val="left" w:pos="2235"/>
        </w:tabs>
      </w:pPr>
      <w:r>
        <w:t xml:space="preserve">    {</w:t>
      </w:r>
    </w:p>
    <w:p w:rsidR="000A5046" w:rsidRDefault="000A5046" w:rsidP="000A5046">
      <w:pPr>
        <w:tabs>
          <w:tab w:val="left" w:pos="2235"/>
        </w:tabs>
      </w:pPr>
      <w:r>
        <w:t xml:space="preserve">        bookid = id;</w:t>
      </w:r>
    </w:p>
    <w:p w:rsidR="000A5046" w:rsidRDefault="00F90914" w:rsidP="000A5046">
      <w:pPr>
        <w:tabs>
          <w:tab w:val="left" w:pos="2235"/>
        </w:tabs>
      </w:pPr>
      <w:r>
        <w:t xml:space="preserve">        </w:t>
      </w:r>
      <w:r w:rsidR="000A5046">
        <w:t>pages = pg;</w:t>
      </w:r>
    </w:p>
    <w:p w:rsidR="000A5046" w:rsidRDefault="000A5046" w:rsidP="000A5046">
      <w:pPr>
        <w:tabs>
          <w:tab w:val="left" w:pos="2235"/>
        </w:tabs>
      </w:pPr>
      <w:r>
        <w:t xml:space="preserve">        price = pr;</w:t>
      </w:r>
    </w:p>
    <w:p w:rsidR="000A5046" w:rsidRDefault="000A5046" w:rsidP="000A5046">
      <w:pPr>
        <w:tabs>
          <w:tab w:val="left" w:pos="2235"/>
        </w:tabs>
      </w:pPr>
      <w:r>
        <w:t xml:space="preserve">    }</w:t>
      </w:r>
    </w:p>
    <w:p w:rsidR="000A5046" w:rsidRDefault="000A5046" w:rsidP="000A5046">
      <w:pPr>
        <w:tabs>
          <w:tab w:val="left" w:pos="2235"/>
        </w:tabs>
      </w:pPr>
      <w:r>
        <w:t xml:space="preserve">    public double getPrice()</w:t>
      </w:r>
    </w:p>
    <w:p w:rsidR="000A5046" w:rsidRDefault="000A5046" w:rsidP="000A5046">
      <w:pPr>
        <w:tabs>
          <w:tab w:val="left" w:pos="2235"/>
        </w:tabs>
      </w:pPr>
      <w:r>
        <w:t xml:space="preserve">    {</w:t>
      </w:r>
    </w:p>
    <w:p w:rsidR="000A5046" w:rsidRDefault="000A5046" w:rsidP="000A5046">
      <w:pPr>
        <w:tabs>
          <w:tab w:val="left" w:pos="2235"/>
        </w:tabs>
      </w:pPr>
      <w:r>
        <w:t xml:space="preserve">        return price;</w:t>
      </w:r>
    </w:p>
    <w:p w:rsidR="000A5046" w:rsidRDefault="000A5046" w:rsidP="000A5046">
      <w:pPr>
        <w:tabs>
          <w:tab w:val="left" w:pos="2235"/>
        </w:tabs>
      </w:pPr>
      <w:r>
        <w:t xml:space="preserve">    }</w:t>
      </w:r>
    </w:p>
    <w:p w:rsidR="000A5046" w:rsidRDefault="000A5046" w:rsidP="000A5046">
      <w:pPr>
        <w:tabs>
          <w:tab w:val="left" w:pos="2235"/>
        </w:tabs>
      </w:pPr>
      <w:r>
        <w:t>}</w:t>
      </w:r>
    </w:p>
    <w:p w:rsidR="000A5046" w:rsidRDefault="000A5046" w:rsidP="000A5046">
      <w:pPr>
        <w:tabs>
          <w:tab w:val="left" w:pos="2235"/>
        </w:tabs>
      </w:pPr>
      <w:r>
        <w:t>class Program</w:t>
      </w:r>
    </w:p>
    <w:p w:rsidR="000A5046" w:rsidRDefault="000A5046" w:rsidP="000A5046">
      <w:pPr>
        <w:tabs>
          <w:tab w:val="left" w:pos="2235"/>
        </w:tabs>
      </w:pPr>
      <w:r>
        <w:t>{</w:t>
      </w:r>
    </w:p>
    <w:p w:rsidR="000A5046" w:rsidRDefault="000A5046" w:rsidP="000A5046">
      <w:pPr>
        <w:tabs>
          <w:tab w:val="left" w:pos="2235"/>
        </w:tabs>
      </w:pPr>
      <w:r>
        <w:t xml:space="preserve">    static void Main(string[] args)</w:t>
      </w:r>
    </w:p>
    <w:p w:rsidR="000A5046" w:rsidRDefault="000A5046" w:rsidP="000A5046">
      <w:pPr>
        <w:tabs>
          <w:tab w:val="left" w:pos="2235"/>
        </w:tabs>
      </w:pPr>
      <w:r>
        <w:t xml:space="preserve">    {</w:t>
      </w:r>
    </w:p>
    <w:p w:rsidR="000A5046" w:rsidRDefault="000A5046" w:rsidP="000A5046">
      <w:pPr>
        <w:tabs>
          <w:tab w:val="left" w:pos="2235"/>
        </w:tabs>
      </w:pPr>
      <w:r>
        <w:t xml:space="preserve">        Book book1 = new Book();</w:t>
      </w:r>
    </w:p>
    <w:p w:rsidR="000A5046" w:rsidRDefault="000A5046" w:rsidP="000A5046">
      <w:pPr>
        <w:tabs>
          <w:tab w:val="left" w:pos="2235"/>
        </w:tabs>
      </w:pPr>
      <w:r>
        <w:t xml:space="preserve">        Book book2 = new Book();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Console.WriteLine("Enter details for Book 1:");</w:t>
      </w:r>
    </w:p>
    <w:p w:rsidR="000A5046" w:rsidRDefault="000A5046" w:rsidP="000A5046">
      <w:pPr>
        <w:tabs>
          <w:tab w:val="left" w:pos="2235"/>
        </w:tabs>
      </w:pPr>
      <w:r>
        <w:t xml:space="preserve">        book1.getdata()</w:t>
      </w:r>
    </w:p>
    <w:p w:rsidR="000A5046" w:rsidRDefault="000A5046" w:rsidP="000A5046">
      <w:pPr>
        <w:tabs>
          <w:tab w:val="left" w:pos="2235"/>
        </w:tabs>
      </w:pPr>
      <w:r>
        <w:t xml:space="preserve">    Console.WriteLine("\nEnter details for Book 2:");</w:t>
      </w:r>
    </w:p>
    <w:p w:rsidR="000A5046" w:rsidRDefault="000A5046" w:rsidP="000A5046">
      <w:pPr>
        <w:tabs>
          <w:tab w:val="left" w:pos="2235"/>
        </w:tabs>
      </w:pPr>
      <w:r>
        <w:t xml:space="preserve">        book2.getdata();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Console.WriteLine("\nBook Details:");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Console.WriteLine("Book 1:");</w:t>
      </w:r>
    </w:p>
    <w:p w:rsidR="000A5046" w:rsidRDefault="000A5046" w:rsidP="000A5046">
      <w:pPr>
        <w:tabs>
          <w:tab w:val="left" w:pos="2235"/>
        </w:tabs>
      </w:pPr>
      <w:r>
        <w:t xml:space="preserve">        book1.show();</w:t>
      </w:r>
    </w:p>
    <w:p w:rsidR="000A5046" w:rsidRDefault="000A5046" w:rsidP="000A5046">
      <w:pPr>
        <w:tabs>
          <w:tab w:val="left" w:pos="2235"/>
        </w:tabs>
      </w:pPr>
      <w:r>
        <w:t xml:space="preserve">        Console.WriteLine("\nBook 2:");</w:t>
      </w:r>
    </w:p>
    <w:p w:rsidR="000A5046" w:rsidRDefault="000A5046" w:rsidP="000A5046">
      <w:pPr>
        <w:tabs>
          <w:tab w:val="left" w:pos="2235"/>
        </w:tabs>
      </w:pPr>
      <w:r>
        <w:t xml:space="preserve">        book2.show();</w:t>
      </w:r>
    </w:p>
    <w:p w:rsidR="000A5046" w:rsidRDefault="000A5046" w:rsidP="000A5046">
      <w:pPr>
        <w:tabs>
          <w:tab w:val="left" w:pos="2235"/>
        </w:tabs>
      </w:pPr>
      <w:r>
        <w:t xml:space="preserve">        if (book1.getPrice() &gt; book2.getPrice())</w:t>
      </w:r>
    </w:p>
    <w:p w:rsidR="000A5046" w:rsidRDefault="000A5046" w:rsidP="000A5046">
      <w:pPr>
        <w:tabs>
          <w:tab w:val="left" w:pos="2235"/>
        </w:tabs>
      </w:pPr>
      <w:r>
        <w:t xml:space="preserve">        {</w:t>
      </w:r>
    </w:p>
    <w:p w:rsidR="000A5046" w:rsidRDefault="000A5046" w:rsidP="000A5046">
      <w:pPr>
        <w:tabs>
          <w:tab w:val="left" w:pos="2235"/>
        </w:tabs>
      </w:pPr>
      <w:r>
        <w:t xml:space="preserve">            Console.WriteLine("\nMost costly book is Book 1");</w:t>
      </w:r>
    </w:p>
    <w:p w:rsidR="000A5046" w:rsidRDefault="000A5046" w:rsidP="000A5046">
      <w:pPr>
        <w:tabs>
          <w:tab w:val="left" w:pos="2235"/>
        </w:tabs>
      </w:pPr>
      <w:r>
        <w:t xml:space="preserve">        }</w:t>
      </w:r>
    </w:p>
    <w:p w:rsidR="000A5046" w:rsidRDefault="000A5046" w:rsidP="000A5046">
      <w:pPr>
        <w:tabs>
          <w:tab w:val="left" w:pos="2235"/>
        </w:tabs>
      </w:pPr>
      <w:r>
        <w:t xml:space="preserve">        else if (book2.getPrice() &gt; book1.getPrice())</w:t>
      </w:r>
    </w:p>
    <w:p w:rsidR="000A5046" w:rsidRDefault="000A5046" w:rsidP="000A5046">
      <w:pPr>
        <w:tabs>
          <w:tab w:val="left" w:pos="2235"/>
        </w:tabs>
      </w:pPr>
      <w:r>
        <w:t xml:space="preserve">        {</w:t>
      </w:r>
    </w:p>
    <w:p w:rsidR="000A5046" w:rsidRDefault="000A5046" w:rsidP="000A5046">
      <w:pPr>
        <w:tabs>
          <w:tab w:val="left" w:pos="2235"/>
        </w:tabs>
      </w:pPr>
      <w:r>
        <w:t xml:space="preserve">            Console.WriteLine("\nMost costly book is Book 2");</w:t>
      </w:r>
    </w:p>
    <w:p w:rsidR="000A5046" w:rsidRDefault="000A5046" w:rsidP="000A5046">
      <w:pPr>
        <w:tabs>
          <w:tab w:val="left" w:pos="2235"/>
        </w:tabs>
      </w:pPr>
      <w:r>
        <w:t xml:space="preserve">        }</w:t>
      </w:r>
    </w:p>
    <w:p w:rsidR="000A5046" w:rsidRDefault="000A5046" w:rsidP="000A5046">
      <w:pPr>
        <w:tabs>
          <w:tab w:val="left" w:pos="2235"/>
        </w:tabs>
      </w:pPr>
      <w:r>
        <w:t xml:space="preserve">        else</w:t>
      </w:r>
    </w:p>
    <w:p w:rsidR="000A5046" w:rsidRDefault="000A5046" w:rsidP="000A5046">
      <w:pPr>
        <w:tabs>
          <w:tab w:val="left" w:pos="2235"/>
        </w:tabs>
      </w:pPr>
      <w:r>
        <w:t xml:space="preserve">        {</w:t>
      </w:r>
    </w:p>
    <w:p w:rsidR="000A5046" w:rsidRDefault="000A5046" w:rsidP="000A5046">
      <w:pPr>
        <w:tabs>
          <w:tab w:val="left" w:pos="2235"/>
        </w:tabs>
      </w:pPr>
      <w:r>
        <w:t xml:space="preserve">            Console.WriteLine("\nBoth books have the same price");</w:t>
      </w:r>
    </w:p>
    <w:p w:rsidR="000A5046" w:rsidRDefault="000A5046" w:rsidP="00F90914">
      <w:pPr>
        <w:tabs>
          <w:tab w:val="left" w:pos="2235"/>
        </w:tabs>
      </w:pPr>
      <w:r>
        <w:t xml:space="preserve">        }</w:t>
      </w:r>
    </w:p>
    <w:p w:rsidR="000A5046" w:rsidRDefault="000A5046" w:rsidP="00F90914">
      <w:pPr>
        <w:tabs>
          <w:tab w:val="left" w:pos="2235"/>
        </w:tabs>
      </w:pPr>
      <w:r>
        <w:t xml:space="preserve">    }</w:t>
      </w:r>
    </w:p>
    <w:p w:rsidR="000172E5" w:rsidRDefault="000A5046" w:rsidP="000A5046">
      <w:pPr>
        <w:tabs>
          <w:tab w:val="left" w:pos="2235"/>
        </w:tabs>
      </w:pPr>
      <w:r>
        <w:t>}</w:t>
      </w:r>
    </w:p>
    <w:p w:rsidR="00F90914" w:rsidRDefault="00DF7AF0" w:rsidP="000A5046">
      <w:pPr>
        <w:tabs>
          <w:tab w:val="left" w:pos="22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70A9D6" wp14:editId="4B303C46">
                <wp:simplePos x="0" y="0"/>
                <wp:positionH relativeFrom="margin">
                  <wp:posOffset>190500</wp:posOffset>
                </wp:positionH>
                <wp:positionV relativeFrom="paragraph">
                  <wp:posOffset>287655</wp:posOffset>
                </wp:positionV>
                <wp:extent cx="6124575" cy="723900"/>
                <wp:effectExtent l="0" t="0" r="28575" b="1905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0914" w:rsidRDefault="00F90914" w:rsidP="00F90914">
                            <w:pPr>
                              <w:jc w:val="center"/>
                            </w:pPr>
                            <w:r>
                              <w:t>Question 2:Book class program  output screenshot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70A9D6" id="Rounded Rectangle 10" o:spid="_x0000_s1030" style="position:absolute;margin-left:15pt;margin-top:22.65pt;width:482.25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" fillcolor="#5b9bd5 [3204]" strokecolor="#1f4d78 [1604]" strokeweight="1pt">
                <v:stroke joinstyle="miter"/>
                <v:textbox>
                  <w:txbxContent>
                    <w:p w:rsidR="00F90914" w:rsidRDefault="00F90914" w:rsidP="00F90914">
                      <w:pPr>
                        <w:jc w:val="center"/>
                      </w:pPr>
                      <w:r>
                        <w:t>Question 2:Book class program  output screenshot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90914" w:rsidRPr="00F90914" w:rsidRDefault="00F90914" w:rsidP="00F90914"/>
    <w:p w:rsidR="00F90914" w:rsidRDefault="00F90914" w:rsidP="00F90914"/>
    <w:p w:rsidR="00F90914" w:rsidRDefault="00F90914" w:rsidP="006E7796">
      <w:pPr>
        <w:tabs>
          <w:tab w:val="left" w:pos="1770"/>
        </w:tabs>
        <w:ind w:left="864"/>
      </w:pPr>
      <w:r>
        <w:tab/>
      </w:r>
      <w:r w:rsidRPr="006E7796">
        <w:rPr>
          <w:noProof/>
          <w:sz w:val="52"/>
          <w:szCs w:val="52"/>
        </w:rPr>
        <w:drawing>
          <wp:inline distT="0" distB="0" distL="0" distR="0" wp14:anchorId="423F8B69" wp14:editId="35C6FDFF">
            <wp:extent cx="6057900" cy="3116324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1026" cy="312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914" w:rsidRPr="00F90914" w:rsidRDefault="00F90914" w:rsidP="00F90914"/>
    <w:p w:rsidR="00F90914" w:rsidRPr="00F90914" w:rsidRDefault="00F90914" w:rsidP="00F90914"/>
    <w:p w:rsidR="00F90914" w:rsidRPr="00F90914" w:rsidRDefault="001A60CD" w:rsidP="00F9091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C0A555" wp14:editId="27936EB2">
                <wp:simplePos x="0" y="0"/>
                <wp:positionH relativeFrom="margin">
                  <wp:posOffset>-95250</wp:posOffset>
                </wp:positionH>
                <wp:positionV relativeFrom="paragraph">
                  <wp:posOffset>318135</wp:posOffset>
                </wp:positionV>
                <wp:extent cx="6162675" cy="857250"/>
                <wp:effectExtent l="0" t="0" r="28575" b="1905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857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0914" w:rsidRDefault="00F90914" w:rsidP="00F90914">
                            <w:pPr>
                              <w:jc w:val="center"/>
                            </w:pPr>
                            <w:r>
                              <w:t>Question 3:Bank Account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C0A555" id="Rounded Rectangle 12" o:spid="_x0000_s1031" style="position:absolute;margin-left:-7.5pt;margin-top:25.05pt;width:485.25pt;height:67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" fillcolor="#5b9bd5 [3204]" strokecolor="#1f4d78 [1604]" strokeweight="1pt">
                <v:stroke joinstyle="miter"/>
                <v:textbox>
                  <w:txbxContent>
                    <w:p w:rsidR="00F90914" w:rsidRDefault="00F90914" w:rsidP="00F90914">
                      <w:pPr>
                        <w:jc w:val="center"/>
                      </w:pPr>
                      <w:r>
                        <w:t>Question 3:Bank Account Class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90914" w:rsidRPr="00F90914" w:rsidRDefault="00F90914" w:rsidP="00F90914"/>
    <w:p w:rsidR="00F90914" w:rsidRPr="00F90914" w:rsidRDefault="00F90914" w:rsidP="00F90914"/>
    <w:p w:rsidR="00F90914" w:rsidRDefault="00F90914" w:rsidP="00F90914"/>
    <w:p w:rsidR="00F90914" w:rsidRDefault="00F90914" w:rsidP="00F90914">
      <w:pPr>
        <w:tabs>
          <w:tab w:val="left" w:pos="2940"/>
        </w:tabs>
      </w:pPr>
      <w:r>
        <w:t>using System;</w:t>
      </w:r>
    </w:p>
    <w:p w:rsidR="00F90914" w:rsidRDefault="00F90914" w:rsidP="00F90914">
      <w:pPr>
        <w:tabs>
          <w:tab w:val="left" w:pos="2940"/>
        </w:tabs>
      </w:pPr>
      <w:r>
        <w:t>class BankAccount</w:t>
      </w:r>
    </w:p>
    <w:p w:rsidR="00F90914" w:rsidRDefault="00F90914" w:rsidP="00F90914">
      <w:pPr>
        <w:tabs>
          <w:tab w:val="left" w:pos="2940"/>
        </w:tabs>
      </w:pPr>
      <w:r>
        <w:t>{</w:t>
      </w:r>
    </w:p>
    <w:p w:rsidR="00F90914" w:rsidRDefault="00F90914" w:rsidP="00F90914">
      <w:pPr>
        <w:tabs>
          <w:tab w:val="left" w:pos="2940"/>
        </w:tabs>
      </w:pPr>
      <w:r>
        <w:t xml:space="preserve">    private string accountHolder;</w:t>
      </w:r>
    </w:p>
    <w:p w:rsidR="00F90914" w:rsidRDefault="00F90914" w:rsidP="00F90914">
      <w:pPr>
        <w:tabs>
          <w:tab w:val="left" w:pos="2940"/>
        </w:tabs>
      </w:pPr>
      <w:r>
        <w:t xml:space="preserve">    private string accountNumber;</w:t>
      </w:r>
    </w:p>
    <w:p w:rsidR="00F90914" w:rsidRDefault="00F90914" w:rsidP="00F90914">
      <w:pPr>
        <w:tabs>
          <w:tab w:val="left" w:pos="2940"/>
        </w:tabs>
      </w:pPr>
      <w:r>
        <w:t xml:space="preserve">    private string accountType;  </w:t>
      </w:r>
    </w:p>
    <w:p w:rsidR="00F90914" w:rsidRDefault="00F90914" w:rsidP="00F90914">
      <w:pPr>
        <w:tabs>
          <w:tab w:val="left" w:pos="2940"/>
        </w:tabs>
      </w:pPr>
      <w:r>
        <w:t xml:space="preserve">    private double balance;</w:t>
      </w:r>
    </w:p>
    <w:p w:rsidR="00F90914" w:rsidRDefault="00F90914" w:rsidP="00F90914">
      <w:pPr>
        <w:tabs>
          <w:tab w:val="left" w:pos="2940"/>
        </w:tabs>
      </w:pPr>
    </w:p>
    <w:p w:rsidR="00F90914" w:rsidRDefault="00F90914" w:rsidP="00F90914">
      <w:pPr>
        <w:tabs>
          <w:tab w:val="left" w:pos="2940"/>
        </w:tabs>
      </w:pPr>
      <w:r>
        <w:t xml:space="preserve">    // Constructor to initialize default values</w:t>
      </w:r>
    </w:p>
    <w:p w:rsidR="00F90914" w:rsidRDefault="00F90914" w:rsidP="00F90914">
      <w:pPr>
        <w:tabs>
          <w:tab w:val="left" w:pos="2940"/>
        </w:tabs>
      </w:pPr>
      <w:r>
        <w:t xml:space="preserve">    public BankAccount()</w:t>
      </w:r>
    </w:p>
    <w:p w:rsidR="00F90914" w:rsidRDefault="00F90914" w:rsidP="00F90914">
      <w:pPr>
        <w:tabs>
          <w:tab w:val="left" w:pos="2940"/>
        </w:tabs>
      </w:pPr>
      <w:r>
        <w:t xml:space="preserve">    {</w:t>
      </w:r>
    </w:p>
    <w:p w:rsidR="00F90914" w:rsidRDefault="00F90914" w:rsidP="00F90914">
      <w:pPr>
        <w:tabs>
          <w:tab w:val="left" w:pos="2940"/>
        </w:tabs>
      </w:pPr>
      <w:r>
        <w:t xml:space="preserve">        accountHolder = "Unknown";</w:t>
      </w:r>
    </w:p>
    <w:p w:rsidR="00F90914" w:rsidRDefault="00F90914" w:rsidP="00F90914">
      <w:pPr>
        <w:tabs>
          <w:tab w:val="left" w:pos="2940"/>
        </w:tabs>
      </w:pPr>
      <w:r>
        <w:t xml:space="preserve">        accountNumber = "000000";</w:t>
      </w:r>
    </w:p>
    <w:p w:rsidR="00F90914" w:rsidRDefault="00F90914" w:rsidP="00F90914">
      <w:pPr>
        <w:tabs>
          <w:tab w:val="left" w:pos="2940"/>
        </w:tabs>
      </w:pPr>
      <w:r>
        <w:t xml:space="preserve">        accountType = "saving";</w:t>
      </w:r>
    </w:p>
    <w:p w:rsidR="00F90914" w:rsidRDefault="00F90914" w:rsidP="00F90914">
      <w:pPr>
        <w:tabs>
          <w:tab w:val="left" w:pos="2940"/>
        </w:tabs>
      </w:pPr>
      <w:r>
        <w:t xml:space="preserve">        balance = 0.0;</w:t>
      </w:r>
    </w:p>
    <w:p w:rsidR="00F90914" w:rsidRDefault="00F90914" w:rsidP="00F90914">
      <w:pPr>
        <w:tabs>
          <w:tab w:val="left" w:pos="2940"/>
        </w:tabs>
      </w:pPr>
      <w:r>
        <w:t xml:space="preserve">    }</w:t>
      </w:r>
    </w:p>
    <w:p w:rsidR="00F90914" w:rsidRDefault="00F90914" w:rsidP="00F90914">
      <w:pPr>
        <w:tabs>
          <w:tab w:val="left" w:pos="2940"/>
        </w:tabs>
      </w:pPr>
      <w:r>
        <w:t xml:space="preserve">    public void CreateAcc(string holder, string number, string type, double initialBalance)</w:t>
      </w:r>
    </w:p>
    <w:p w:rsidR="00F90914" w:rsidRDefault="00F90914" w:rsidP="00F90914">
      <w:pPr>
        <w:tabs>
          <w:tab w:val="left" w:pos="2940"/>
        </w:tabs>
      </w:pPr>
      <w:r>
        <w:t xml:space="preserve">    {</w:t>
      </w:r>
    </w:p>
    <w:p w:rsidR="00F90914" w:rsidRDefault="00F90914" w:rsidP="00F90914">
      <w:pPr>
        <w:tabs>
          <w:tab w:val="left" w:pos="2940"/>
        </w:tabs>
      </w:pPr>
      <w:r>
        <w:t xml:space="preserve">        accountHolder = holder;</w:t>
      </w:r>
    </w:p>
    <w:p w:rsidR="00F90914" w:rsidRDefault="00F90914" w:rsidP="00F90914">
      <w:pPr>
        <w:tabs>
          <w:tab w:val="left" w:pos="2940"/>
        </w:tabs>
      </w:pPr>
      <w:r>
        <w:t xml:space="preserve">        accountNumber = number;</w:t>
      </w:r>
    </w:p>
    <w:p w:rsidR="00F90914" w:rsidRDefault="00F90914" w:rsidP="00F90914">
      <w:pPr>
        <w:tabs>
          <w:tab w:val="left" w:pos="2940"/>
        </w:tabs>
      </w:pPr>
      <w:r>
        <w:t xml:space="preserve">        </w:t>
      </w:r>
    </w:p>
    <w:p w:rsidR="00F90914" w:rsidRDefault="00F90914" w:rsidP="00F90914">
      <w:pPr>
        <w:tabs>
          <w:tab w:val="left" w:pos="2940"/>
        </w:tabs>
      </w:pPr>
      <w:r>
        <w:t xml:space="preserve">        if(type == "current" || type == "saving")</w:t>
      </w:r>
    </w:p>
    <w:p w:rsidR="00F90914" w:rsidRDefault="00F90914" w:rsidP="00F90914">
      <w:pPr>
        <w:tabs>
          <w:tab w:val="left" w:pos="2940"/>
        </w:tabs>
      </w:pPr>
      <w:r>
        <w:t xml:space="preserve">            accountType = type;</w:t>
      </w:r>
    </w:p>
    <w:p w:rsidR="00F90914" w:rsidRDefault="00F90914" w:rsidP="00F90914">
      <w:pPr>
        <w:tabs>
          <w:tab w:val="left" w:pos="2940"/>
        </w:tabs>
      </w:pPr>
      <w:r>
        <w:t xml:space="preserve">        else</w:t>
      </w:r>
    </w:p>
    <w:p w:rsidR="00F90914" w:rsidRDefault="00F90914" w:rsidP="00F90914">
      <w:pPr>
        <w:tabs>
          <w:tab w:val="left" w:pos="2940"/>
        </w:tabs>
      </w:pPr>
      <w:r>
        <w:t xml:space="preserve">            accountType = "saving";  // Default to saving if invalid type</w:t>
      </w:r>
    </w:p>
    <w:p w:rsidR="00F90914" w:rsidRDefault="00F90914" w:rsidP="00F90914">
      <w:pPr>
        <w:tabs>
          <w:tab w:val="left" w:pos="2940"/>
        </w:tabs>
      </w:pPr>
      <w:r>
        <w:t xml:space="preserve">        balance = initialBalance;</w:t>
      </w:r>
    </w:p>
    <w:p w:rsidR="00F90914" w:rsidRDefault="00F90914" w:rsidP="00F90914">
      <w:pPr>
        <w:tabs>
          <w:tab w:val="left" w:pos="2940"/>
        </w:tabs>
      </w:pPr>
      <w:r>
        <w:t xml:space="preserve">    }</w:t>
      </w:r>
    </w:p>
    <w:p w:rsidR="00F90914" w:rsidRDefault="00F90914" w:rsidP="00F90914">
      <w:pPr>
        <w:tabs>
          <w:tab w:val="left" w:pos="2940"/>
        </w:tabs>
      </w:pPr>
      <w:r>
        <w:t xml:space="preserve">    public void Deposit(double amount)</w:t>
      </w:r>
    </w:p>
    <w:p w:rsidR="00F90914" w:rsidRDefault="00F90914" w:rsidP="00F90914">
      <w:pPr>
        <w:tabs>
          <w:tab w:val="left" w:pos="2940"/>
        </w:tabs>
      </w:pPr>
      <w:r>
        <w:t xml:space="preserve">    {</w:t>
      </w:r>
    </w:p>
    <w:p w:rsidR="00F90914" w:rsidRDefault="00F90914" w:rsidP="00F90914">
      <w:pPr>
        <w:tabs>
          <w:tab w:val="left" w:pos="2940"/>
        </w:tabs>
      </w:pPr>
      <w:r>
        <w:t xml:space="preserve">        if(amount &gt; 0)</w:t>
      </w:r>
    </w:p>
    <w:p w:rsidR="00F90914" w:rsidRDefault="00F90914" w:rsidP="00F90914">
      <w:pPr>
        <w:tabs>
          <w:tab w:val="left" w:pos="2940"/>
        </w:tabs>
      </w:pPr>
      <w:r>
        <w:t xml:space="preserve">        {</w:t>
      </w:r>
    </w:p>
    <w:p w:rsidR="00F90914" w:rsidRDefault="00F90914" w:rsidP="00F90914">
      <w:pPr>
        <w:tabs>
          <w:tab w:val="left" w:pos="2940"/>
        </w:tabs>
      </w:pPr>
      <w:r>
        <w:t xml:space="preserve">            balance += amount;</w:t>
      </w:r>
    </w:p>
    <w:p w:rsidR="00F90914" w:rsidRDefault="00F90914" w:rsidP="00F90914">
      <w:pPr>
        <w:tabs>
          <w:tab w:val="left" w:pos="2940"/>
        </w:tabs>
      </w:pPr>
      <w:r>
        <w:t xml:space="preserve">            Console.WriteLine($"Deposited Rs.{amount}. New balance: Rs.{balance}");</w:t>
      </w:r>
    </w:p>
    <w:p w:rsidR="00F90914" w:rsidRDefault="00F90914" w:rsidP="00F90914">
      <w:pPr>
        <w:tabs>
          <w:tab w:val="left" w:pos="2940"/>
        </w:tabs>
      </w:pPr>
      <w:r>
        <w:t xml:space="preserve">        }</w:t>
      </w:r>
    </w:p>
    <w:p w:rsidR="00F90914" w:rsidRDefault="00F90914" w:rsidP="00F90914">
      <w:pPr>
        <w:tabs>
          <w:tab w:val="left" w:pos="2940"/>
        </w:tabs>
      </w:pPr>
      <w:r>
        <w:t xml:space="preserve">        else</w:t>
      </w:r>
    </w:p>
    <w:p w:rsidR="00F90914" w:rsidRDefault="00F90914" w:rsidP="00F90914">
      <w:pPr>
        <w:tabs>
          <w:tab w:val="left" w:pos="2940"/>
        </w:tabs>
      </w:pPr>
      <w:r>
        <w:t xml:space="preserve">        {</w:t>
      </w:r>
    </w:p>
    <w:p w:rsidR="00F90914" w:rsidRDefault="00F90914" w:rsidP="00F90914">
      <w:pPr>
        <w:tabs>
          <w:tab w:val="left" w:pos="2940"/>
        </w:tabs>
      </w:pPr>
      <w:r>
        <w:t xml:space="preserve">            Console.WriteLine("Invalid deposit amount!");</w:t>
      </w:r>
    </w:p>
    <w:p w:rsidR="00F90914" w:rsidRDefault="00F90914" w:rsidP="00F90914">
      <w:pPr>
        <w:tabs>
          <w:tab w:val="left" w:pos="2940"/>
        </w:tabs>
      </w:pPr>
      <w:r>
        <w:t xml:space="preserve">        }</w:t>
      </w:r>
    </w:p>
    <w:p w:rsidR="00F90914" w:rsidRDefault="00F90914" w:rsidP="00F90914">
      <w:pPr>
        <w:tabs>
          <w:tab w:val="left" w:pos="2940"/>
        </w:tabs>
      </w:pPr>
      <w:r>
        <w:t xml:space="preserve">    }</w:t>
      </w:r>
    </w:p>
    <w:p w:rsidR="00F90914" w:rsidRDefault="00F90914" w:rsidP="00F90914">
      <w:pPr>
        <w:tabs>
          <w:tab w:val="left" w:pos="2940"/>
        </w:tabs>
      </w:pPr>
      <w:r>
        <w:t xml:space="preserve">    public void Withdraw(double amount)</w:t>
      </w:r>
    </w:p>
    <w:p w:rsidR="00F90914" w:rsidRDefault="00F90914" w:rsidP="00F90914">
      <w:pPr>
        <w:tabs>
          <w:tab w:val="left" w:pos="2940"/>
        </w:tabs>
      </w:pPr>
      <w:r>
        <w:t xml:space="preserve">    {</w:t>
      </w:r>
    </w:p>
    <w:p w:rsidR="00F90914" w:rsidRDefault="00F90914" w:rsidP="00F90914">
      <w:pPr>
        <w:tabs>
          <w:tab w:val="left" w:pos="2940"/>
        </w:tabs>
      </w:pPr>
      <w:r>
        <w:t xml:space="preserve">        if(amount &gt; 0)</w:t>
      </w:r>
    </w:p>
    <w:p w:rsidR="00F90914" w:rsidRDefault="00F90914" w:rsidP="00F90914">
      <w:pPr>
        <w:tabs>
          <w:tab w:val="left" w:pos="2940"/>
        </w:tabs>
      </w:pPr>
      <w:r>
        <w:t xml:space="preserve">        {</w:t>
      </w:r>
    </w:p>
    <w:p w:rsidR="00F90914" w:rsidRDefault="00F90914" w:rsidP="00F90914">
      <w:pPr>
        <w:tabs>
          <w:tab w:val="left" w:pos="2940"/>
        </w:tabs>
      </w:pPr>
      <w:r>
        <w:t xml:space="preserve">            if(amount &lt;= balance)</w:t>
      </w:r>
    </w:p>
    <w:p w:rsidR="00F90914" w:rsidRDefault="00F90914" w:rsidP="00F90914">
      <w:pPr>
        <w:tabs>
          <w:tab w:val="left" w:pos="2940"/>
        </w:tabs>
      </w:pPr>
      <w:r>
        <w:t xml:space="preserve">            {</w:t>
      </w:r>
    </w:p>
    <w:p w:rsidR="00F90914" w:rsidRDefault="00F90914" w:rsidP="00F90914">
      <w:pPr>
        <w:tabs>
          <w:tab w:val="left" w:pos="2940"/>
        </w:tabs>
      </w:pPr>
      <w:r>
        <w:t xml:space="preserve">                balance -= amount;</w:t>
      </w:r>
    </w:p>
    <w:p w:rsidR="00F90914" w:rsidRDefault="00F90914" w:rsidP="00F90914">
      <w:pPr>
        <w:tabs>
          <w:tab w:val="left" w:pos="2940"/>
        </w:tabs>
      </w:pPr>
      <w:r>
        <w:t xml:space="preserve">                Console.WriteLine($"Withdrawn Rs.{amount}. Remaining balance: Rs.{balance}");</w:t>
      </w:r>
    </w:p>
    <w:p w:rsidR="00F90914" w:rsidRDefault="00F90914" w:rsidP="00F90914">
      <w:pPr>
        <w:tabs>
          <w:tab w:val="left" w:pos="2940"/>
        </w:tabs>
      </w:pPr>
      <w:r>
        <w:t xml:space="preserve">            }</w:t>
      </w:r>
    </w:p>
    <w:p w:rsidR="00F90914" w:rsidRDefault="00F90914" w:rsidP="00F90914">
      <w:pPr>
        <w:tabs>
          <w:tab w:val="left" w:pos="2940"/>
        </w:tabs>
      </w:pPr>
      <w:r>
        <w:t xml:space="preserve">            else</w:t>
      </w:r>
    </w:p>
    <w:p w:rsidR="00F90914" w:rsidRDefault="00F90914" w:rsidP="00F90914">
      <w:pPr>
        <w:tabs>
          <w:tab w:val="left" w:pos="2940"/>
        </w:tabs>
      </w:pPr>
      <w:r>
        <w:t xml:space="preserve">            {</w:t>
      </w:r>
    </w:p>
    <w:p w:rsidR="00F90914" w:rsidRDefault="00F90914" w:rsidP="00F90914">
      <w:pPr>
        <w:tabs>
          <w:tab w:val="left" w:pos="2940"/>
        </w:tabs>
      </w:pPr>
      <w:r>
        <w:t xml:space="preserve">                Console.WriteLine("Insufficient balance for withdrawal!");</w:t>
      </w:r>
    </w:p>
    <w:p w:rsidR="00F90914" w:rsidRDefault="00F90914" w:rsidP="00F90914">
      <w:pPr>
        <w:tabs>
          <w:tab w:val="left" w:pos="2940"/>
        </w:tabs>
      </w:pPr>
      <w:r>
        <w:t xml:space="preserve">            }</w:t>
      </w:r>
    </w:p>
    <w:p w:rsidR="00F90914" w:rsidRDefault="00F90914" w:rsidP="00F90914">
      <w:pPr>
        <w:tabs>
          <w:tab w:val="left" w:pos="2940"/>
        </w:tabs>
      </w:pPr>
      <w:r>
        <w:t xml:space="preserve">        }</w:t>
      </w:r>
    </w:p>
    <w:p w:rsidR="00F90914" w:rsidRDefault="00F90914" w:rsidP="00F90914">
      <w:pPr>
        <w:tabs>
          <w:tab w:val="left" w:pos="2940"/>
        </w:tabs>
      </w:pPr>
      <w:r>
        <w:t xml:space="preserve">        else</w:t>
      </w:r>
    </w:p>
    <w:p w:rsidR="00F90914" w:rsidRDefault="00F90914" w:rsidP="00F90914">
      <w:pPr>
        <w:tabs>
          <w:tab w:val="left" w:pos="2940"/>
        </w:tabs>
      </w:pPr>
      <w:r>
        <w:t xml:space="preserve">        {</w:t>
      </w:r>
    </w:p>
    <w:p w:rsidR="00F90914" w:rsidRDefault="00F90914" w:rsidP="00F90914">
      <w:pPr>
        <w:tabs>
          <w:tab w:val="left" w:pos="2940"/>
        </w:tabs>
      </w:pPr>
      <w:r>
        <w:t xml:space="preserve">            Console.WriteLine("Invalid withdrawal amount!");</w:t>
      </w:r>
    </w:p>
    <w:p w:rsidR="00F90914" w:rsidRDefault="00F90914" w:rsidP="00F90914">
      <w:pPr>
        <w:tabs>
          <w:tab w:val="left" w:pos="2940"/>
        </w:tabs>
      </w:pPr>
      <w:r>
        <w:t xml:space="preserve">        }</w:t>
      </w:r>
    </w:p>
    <w:p w:rsidR="00F90914" w:rsidRDefault="00F90914" w:rsidP="00F90914">
      <w:pPr>
        <w:tabs>
          <w:tab w:val="left" w:pos="2940"/>
        </w:tabs>
      </w:pPr>
      <w:r>
        <w:t xml:space="preserve">    }</w:t>
      </w:r>
    </w:p>
    <w:p w:rsidR="00F90914" w:rsidRDefault="00F90914" w:rsidP="00F90914">
      <w:pPr>
        <w:tabs>
          <w:tab w:val="left" w:pos="2940"/>
        </w:tabs>
      </w:pPr>
      <w:r>
        <w:t xml:space="preserve">    public void Display()</w:t>
      </w:r>
    </w:p>
    <w:p w:rsidR="00F90914" w:rsidRDefault="00F90914" w:rsidP="00F90914">
      <w:pPr>
        <w:tabs>
          <w:tab w:val="left" w:pos="2940"/>
        </w:tabs>
      </w:pPr>
      <w:r>
        <w:t xml:space="preserve">    {</w:t>
      </w:r>
    </w:p>
    <w:p w:rsidR="00F90914" w:rsidRDefault="00F90914" w:rsidP="00F90914">
      <w:pPr>
        <w:tabs>
          <w:tab w:val="left" w:pos="2940"/>
        </w:tabs>
      </w:pPr>
      <w:r>
        <w:t xml:space="preserve">        Console.WriteLine("\nAccount Details:");</w:t>
      </w:r>
    </w:p>
    <w:p w:rsidR="00F90914" w:rsidRDefault="00F90914" w:rsidP="00F90914">
      <w:pPr>
        <w:tabs>
          <w:tab w:val="left" w:pos="2940"/>
        </w:tabs>
      </w:pPr>
      <w:r>
        <w:t xml:space="preserve">        Console.WriteLine($"Holder: {accountHolder}");</w:t>
      </w:r>
    </w:p>
    <w:p w:rsidR="00F90914" w:rsidRDefault="00F90914" w:rsidP="00F90914">
      <w:pPr>
        <w:tabs>
          <w:tab w:val="left" w:pos="2940"/>
        </w:tabs>
      </w:pPr>
      <w:r>
        <w:t xml:space="preserve">        Console.WriteLine($"Account No: {accountNumber}");</w:t>
      </w:r>
    </w:p>
    <w:p w:rsidR="00F90914" w:rsidRDefault="00F90914" w:rsidP="00F90914">
      <w:pPr>
        <w:tabs>
          <w:tab w:val="left" w:pos="2940"/>
        </w:tabs>
      </w:pPr>
      <w:r>
        <w:t xml:space="preserve">        Console.WriteLine($"Type: {accountType}");</w:t>
      </w:r>
    </w:p>
    <w:p w:rsidR="00F90914" w:rsidRDefault="00F90914" w:rsidP="00F90914">
      <w:pPr>
        <w:tabs>
          <w:tab w:val="left" w:pos="2940"/>
        </w:tabs>
      </w:pPr>
      <w:r>
        <w:t xml:space="preserve">        Console.WriteLine($"Balance: Rs.{balance}");</w:t>
      </w:r>
    </w:p>
    <w:p w:rsidR="00F90914" w:rsidRDefault="00F90914" w:rsidP="00F90914">
      <w:pPr>
        <w:tabs>
          <w:tab w:val="left" w:pos="2940"/>
        </w:tabs>
      </w:pPr>
      <w:r>
        <w:t xml:space="preserve">    }</w:t>
      </w:r>
    </w:p>
    <w:p w:rsidR="00F90914" w:rsidRDefault="00F90914" w:rsidP="00F90914">
      <w:pPr>
        <w:tabs>
          <w:tab w:val="left" w:pos="2940"/>
        </w:tabs>
      </w:pPr>
      <w:r>
        <w:t>}</w:t>
      </w:r>
    </w:p>
    <w:p w:rsidR="00F90914" w:rsidRDefault="00F90914" w:rsidP="00F90914">
      <w:pPr>
        <w:tabs>
          <w:tab w:val="left" w:pos="2940"/>
        </w:tabs>
      </w:pPr>
      <w:r>
        <w:t>class Program</w:t>
      </w:r>
    </w:p>
    <w:p w:rsidR="00F90914" w:rsidRDefault="00F90914" w:rsidP="00F90914">
      <w:pPr>
        <w:tabs>
          <w:tab w:val="left" w:pos="2940"/>
        </w:tabs>
      </w:pPr>
      <w:r>
        <w:t>{</w:t>
      </w:r>
    </w:p>
    <w:p w:rsidR="00F90914" w:rsidRDefault="00F90914" w:rsidP="00F90914">
      <w:pPr>
        <w:tabs>
          <w:tab w:val="left" w:pos="2940"/>
        </w:tabs>
      </w:pPr>
      <w:r>
        <w:t xml:space="preserve">    static void Main()</w:t>
      </w:r>
    </w:p>
    <w:p w:rsidR="00F90914" w:rsidRDefault="00F90914" w:rsidP="00F90914">
      <w:pPr>
        <w:tabs>
          <w:tab w:val="left" w:pos="2940"/>
        </w:tabs>
      </w:pPr>
      <w:r>
        <w:t xml:space="preserve">    {</w:t>
      </w:r>
    </w:p>
    <w:p w:rsidR="00F90914" w:rsidRDefault="00F90914" w:rsidP="00F90914">
      <w:pPr>
        <w:tabs>
          <w:tab w:val="left" w:pos="2940"/>
        </w:tabs>
      </w:pPr>
      <w:r>
        <w:t xml:space="preserve">        BankAccount myAccount = new BankAccount();</w:t>
      </w:r>
    </w:p>
    <w:p w:rsidR="00F90914" w:rsidRDefault="00F90914" w:rsidP="00F90914">
      <w:pPr>
        <w:tabs>
          <w:tab w:val="left" w:pos="2940"/>
        </w:tabs>
      </w:pPr>
      <w:r>
        <w:t xml:space="preserve">        myAccount.CreateAcc("Farhanullah", "123456789", "saving", 5000.0);</w:t>
      </w:r>
    </w:p>
    <w:p w:rsidR="00F90914" w:rsidRDefault="00F90914" w:rsidP="00F90914">
      <w:pPr>
        <w:tabs>
          <w:tab w:val="left" w:pos="2940"/>
        </w:tabs>
      </w:pPr>
      <w:r>
        <w:t xml:space="preserve">                myAccount.Deposit(1500.0);</w:t>
      </w:r>
    </w:p>
    <w:p w:rsidR="00F90914" w:rsidRDefault="00F90914" w:rsidP="00F90914">
      <w:pPr>
        <w:tabs>
          <w:tab w:val="left" w:pos="2940"/>
        </w:tabs>
      </w:pPr>
      <w:r>
        <w:t xml:space="preserve">        myAccount.Withdraw(800.0);</w:t>
      </w:r>
    </w:p>
    <w:p w:rsidR="00F90914" w:rsidRDefault="00F90914" w:rsidP="00F90914">
      <w:pPr>
        <w:tabs>
          <w:tab w:val="left" w:pos="2940"/>
        </w:tabs>
      </w:pPr>
      <w:r>
        <w:t xml:space="preserve">        myAccount.Withdraw(6000.0);  // Should show insufficient balance</w:t>
      </w:r>
    </w:p>
    <w:p w:rsidR="00F90914" w:rsidRDefault="00F90914" w:rsidP="00F90914">
      <w:pPr>
        <w:tabs>
          <w:tab w:val="left" w:pos="2940"/>
        </w:tabs>
      </w:pPr>
      <w:r>
        <w:t>myAccount.Display();</w:t>
      </w:r>
    </w:p>
    <w:p w:rsidR="00F90914" w:rsidRDefault="00F90914" w:rsidP="00F90914">
      <w:pPr>
        <w:tabs>
          <w:tab w:val="left" w:pos="2940"/>
        </w:tabs>
      </w:pPr>
    </w:p>
    <w:p w:rsidR="00F90914" w:rsidRDefault="00F90914" w:rsidP="00F90914">
      <w:pPr>
        <w:tabs>
          <w:tab w:val="left" w:pos="2940"/>
        </w:tabs>
      </w:pPr>
      <w:r>
        <w:t xml:space="preserve">    }</w:t>
      </w:r>
    </w:p>
    <w:p w:rsidR="00C94F01" w:rsidRDefault="00F90914" w:rsidP="00F90914">
      <w:pPr>
        <w:tabs>
          <w:tab w:val="left" w:pos="2940"/>
        </w:tabs>
      </w:pPr>
      <w:r>
        <w:t>}</w:t>
      </w:r>
    </w:p>
    <w:p w:rsidR="00C94F01" w:rsidRPr="00C94F01" w:rsidRDefault="00C94F01" w:rsidP="00C94F01"/>
    <w:p w:rsidR="00C94F01" w:rsidRPr="00C94F01" w:rsidRDefault="001A60CD" w:rsidP="00C94F0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C1C437" wp14:editId="4B91564F">
                <wp:simplePos x="0" y="0"/>
                <wp:positionH relativeFrom="margin">
                  <wp:posOffset>-57150</wp:posOffset>
                </wp:positionH>
                <wp:positionV relativeFrom="paragraph">
                  <wp:posOffset>73660</wp:posOffset>
                </wp:positionV>
                <wp:extent cx="6134100" cy="914400"/>
                <wp:effectExtent l="0" t="0" r="1905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0914" w:rsidRPr="003579B1" w:rsidRDefault="00F90914" w:rsidP="00C94F0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bookmarkStart w:id="0" w:name="_GoBack"/>
                            <w:r w:rsidRPr="003579B1">
                              <w:rPr>
                                <w:sz w:val="36"/>
                                <w:szCs w:val="36"/>
                              </w:rPr>
                              <w:t>Questi</w:t>
                            </w:r>
                            <w:r w:rsidR="00C94F01" w:rsidRPr="003579B1">
                              <w:rPr>
                                <w:sz w:val="36"/>
                                <w:szCs w:val="36"/>
                              </w:rPr>
                              <w:t xml:space="preserve">on 3 </w:t>
                            </w:r>
                            <w:r w:rsidRPr="003579B1">
                              <w:rPr>
                                <w:sz w:val="36"/>
                                <w:szCs w:val="36"/>
                              </w:rPr>
                              <w:t>:</w:t>
                            </w:r>
                            <w:r w:rsidR="00C94F01" w:rsidRPr="003579B1">
                              <w:rPr>
                                <w:sz w:val="36"/>
                                <w:szCs w:val="36"/>
                              </w:rPr>
                              <w:t>Bank Class</w:t>
                            </w:r>
                            <w:r w:rsidRPr="003579B1">
                              <w:rPr>
                                <w:sz w:val="36"/>
                                <w:szCs w:val="36"/>
                              </w:rPr>
                              <w:t xml:space="preserve"> program  output screenshot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3C1C437" id="Rounded Rectangle 13" o:spid="_x0000_s1032" style="position:absolute;margin-left:-4.5pt;margin-top:5.8pt;width:483pt;height:1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F90914" w:rsidRPr="003579B1" w:rsidRDefault="00F90914" w:rsidP="00C94F0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bookmarkStart w:id="1" w:name="_GoBack"/>
                      <w:r w:rsidRPr="003579B1">
                        <w:rPr>
                          <w:sz w:val="36"/>
                          <w:szCs w:val="36"/>
                        </w:rPr>
                        <w:t>Questi</w:t>
                      </w:r>
                      <w:r w:rsidR="00C94F01" w:rsidRPr="003579B1">
                        <w:rPr>
                          <w:sz w:val="36"/>
                          <w:szCs w:val="36"/>
                        </w:rPr>
                        <w:t xml:space="preserve">on 3 </w:t>
                      </w:r>
                      <w:r w:rsidRPr="003579B1">
                        <w:rPr>
                          <w:sz w:val="36"/>
                          <w:szCs w:val="36"/>
                        </w:rPr>
                        <w:t>:</w:t>
                      </w:r>
                      <w:r w:rsidR="00C94F01" w:rsidRPr="003579B1">
                        <w:rPr>
                          <w:sz w:val="36"/>
                          <w:szCs w:val="36"/>
                        </w:rPr>
                        <w:t>Bank Class</w:t>
                      </w:r>
                      <w:r w:rsidRPr="003579B1">
                        <w:rPr>
                          <w:sz w:val="36"/>
                          <w:szCs w:val="36"/>
                        </w:rPr>
                        <w:t xml:space="preserve"> program  output screenshot</w:t>
                      </w:r>
                      <w:bookmarkEnd w:id="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94F01" w:rsidRPr="00C94F01" w:rsidRDefault="00C94F01" w:rsidP="00C94F01"/>
    <w:p w:rsidR="00C94F01" w:rsidRPr="00C94F01" w:rsidRDefault="00C94F01" w:rsidP="00C94F01"/>
    <w:p w:rsidR="003579B1" w:rsidRDefault="00C94F01" w:rsidP="003579B1">
      <w:pPr>
        <w:tabs>
          <w:tab w:val="left" w:pos="4155"/>
          <w:tab w:val="left" w:pos="14625"/>
        </w:tabs>
      </w:pPr>
      <w:r>
        <w:tab/>
      </w:r>
      <w:r w:rsidR="003579B1">
        <w:t xml:space="preserve">    </w:t>
      </w:r>
      <w:r w:rsidR="003579B1">
        <w:tab/>
      </w:r>
    </w:p>
    <w:p w:rsidR="003579B1" w:rsidRDefault="003579B1">
      <w:pPr>
        <w:spacing w:before="0"/>
      </w:pPr>
      <w:r>
        <w:br w:type="page"/>
      </w:r>
      <w:r w:rsidR="00200BC5" w:rsidRPr="00C94F01">
        <w:rPr>
          <w:noProof/>
        </w:rPr>
        <w:drawing>
          <wp:inline distT="0" distB="0" distL="0" distR="0" wp14:anchorId="433D1557" wp14:editId="19687A1B">
            <wp:extent cx="5943600" cy="30632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B1" w:rsidRDefault="003579B1">
      <w:pPr>
        <w:spacing w:before="0"/>
      </w:pPr>
    </w:p>
    <w:p w:rsidR="003579B1" w:rsidRDefault="003579B1">
      <w:pPr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0EA19" wp14:editId="4B719C7F">
                <wp:simplePos x="0" y="0"/>
                <wp:positionH relativeFrom="margin">
                  <wp:posOffset>1</wp:posOffset>
                </wp:positionH>
                <wp:positionV relativeFrom="paragraph">
                  <wp:posOffset>-4445</wp:posOffset>
                </wp:positionV>
                <wp:extent cx="5772150" cy="9144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79B1" w:rsidRPr="003579B1" w:rsidRDefault="003579B1" w:rsidP="003579B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579B1">
                              <w:rPr>
                                <w:sz w:val="36"/>
                                <w:szCs w:val="36"/>
                              </w:rPr>
                              <w:t>Questi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on 4</w:t>
                            </w:r>
                            <w:r w:rsidRPr="003579B1">
                              <w:rPr>
                                <w:sz w:val="36"/>
                                <w:szCs w:val="36"/>
                              </w:rPr>
                              <w:t xml:space="preserve"> :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Exception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D90EA19" id="Rounded Rectangle 3" o:spid="_x0000_s1033" style="position:absolute;margin-left:0;margin-top:-.35pt;width:454.5pt;height:1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3579B1" w:rsidRPr="003579B1" w:rsidRDefault="003579B1" w:rsidP="003579B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579B1">
                        <w:rPr>
                          <w:sz w:val="36"/>
                          <w:szCs w:val="36"/>
                        </w:rPr>
                        <w:t>Questi</w:t>
                      </w:r>
                      <w:r>
                        <w:rPr>
                          <w:sz w:val="36"/>
                          <w:szCs w:val="36"/>
                        </w:rPr>
                        <w:t>on 4</w:t>
                      </w:r>
                      <w:r w:rsidRPr="003579B1">
                        <w:rPr>
                          <w:sz w:val="36"/>
                          <w:szCs w:val="36"/>
                        </w:rPr>
                        <w:t xml:space="preserve"> :</w:t>
                      </w:r>
                      <w:r>
                        <w:rPr>
                          <w:sz w:val="36"/>
                          <w:szCs w:val="36"/>
                        </w:rPr>
                        <w:t>Exception Handling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3579B1" w:rsidRDefault="003579B1">
      <w:pPr>
        <w:spacing w:before="0"/>
      </w:pPr>
    </w:p>
    <w:p w:rsidR="003579B1" w:rsidRDefault="003579B1">
      <w:pPr>
        <w:spacing w:before="0"/>
      </w:pPr>
    </w:p>
    <w:p w:rsidR="003579B1" w:rsidRPr="003579B1" w:rsidRDefault="003579B1">
      <w:pPr>
        <w:spacing w:before="0"/>
        <w:rPr>
          <w:color w:val="002060"/>
          <w:sz w:val="36"/>
          <w:szCs w:val="36"/>
        </w:rPr>
      </w:pPr>
    </w:p>
    <w:p w:rsidR="003579B1" w:rsidRPr="003579B1" w:rsidRDefault="003579B1">
      <w:pPr>
        <w:spacing w:before="0"/>
        <w:rPr>
          <w:b/>
          <w:bCs/>
          <w:color w:val="002060"/>
          <w:sz w:val="36"/>
          <w:szCs w:val="36"/>
        </w:rPr>
      </w:pPr>
      <w:r w:rsidRPr="003579B1">
        <w:rPr>
          <w:b/>
          <w:bCs/>
          <w:color w:val="002060"/>
          <w:sz w:val="36"/>
          <w:szCs w:val="36"/>
        </w:rPr>
        <w:t>Exception Handling Defination:</w:t>
      </w:r>
    </w:p>
    <w:p w:rsidR="003579B1" w:rsidRDefault="003579B1">
      <w:pPr>
        <w:spacing w:before="0"/>
        <w:rPr>
          <w:color w:val="002060"/>
          <w:sz w:val="36"/>
          <w:szCs w:val="36"/>
        </w:rPr>
      </w:pPr>
      <w:r w:rsidRPr="003579B1">
        <w:rPr>
          <w:color w:val="002060"/>
          <w:sz w:val="36"/>
          <w:szCs w:val="36"/>
        </w:rPr>
        <w:t>Exception handling is a mechanism to manage runtime errors gracefully, preventing program crashes and allowing for proper error recovery. It separates error-handling code from main logic. Why Use It? Prevents abrupt program termination Provides meaningful error messages Enables cleanup operations Maintains program stability</w:t>
      </w:r>
      <w:r>
        <w:rPr>
          <w:color w:val="002060"/>
          <w:sz w:val="36"/>
          <w:szCs w:val="36"/>
        </w:rPr>
        <w:t>.</w:t>
      </w:r>
    </w:p>
    <w:p w:rsidR="003579B1" w:rsidRPr="003579B1" w:rsidRDefault="003579B1">
      <w:pPr>
        <w:spacing w:before="0"/>
        <w:rPr>
          <w:b/>
          <w:bCs/>
          <w:color w:val="002060"/>
          <w:sz w:val="36"/>
          <w:szCs w:val="36"/>
        </w:rPr>
      </w:pPr>
      <w:r w:rsidRPr="003579B1">
        <w:rPr>
          <w:b/>
          <w:bCs/>
          <w:color w:val="002060"/>
          <w:sz w:val="36"/>
          <w:szCs w:val="36"/>
        </w:rPr>
        <w:t>Why Use It:</w:t>
      </w:r>
    </w:p>
    <w:p w:rsidR="003579B1" w:rsidRDefault="003579B1">
      <w:pPr>
        <w:spacing w:before="0"/>
        <w:rPr>
          <w:color w:val="002060"/>
          <w:sz w:val="36"/>
          <w:szCs w:val="36"/>
        </w:rPr>
      </w:pPr>
      <w:r w:rsidRPr="003579B1">
        <w:rPr>
          <w:color w:val="002060"/>
          <w:sz w:val="36"/>
          <w:szCs w:val="36"/>
        </w:rPr>
        <w:t xml:space="preserve"> Prevents abrupt program termination </w:t>
      </w:r>
    </w:p>
    <w:p w:rsidR="003579B1" w:rsidRDefault="003579B1">
      <w:pPr>
        <w:spacing w:before="0"/>
        <w:rPr>
          <w:color w:val="002060"/>
          <w:sz w:val="36"/>
          <w:szCs w:val="36"/>
        </w:rPr>
      </w:pPr>
      <w:r w:rsidRPr="003579B1">
        <w:rPr>
          <w:color w:val="002060"/>
          <w:sz w:val="36"/>
          <w:szCs w:val="36"/>
        </w:rPr>
        <w:t>Provides meaningful error messages</w:t>
      </w:r>
    </w:p>
    <w:p w:rsidR="003579B1" w:rsidRDefault="003579B1">
      <w:pPr>
        <w:spacing w:before="0"/>
        <w:rPr>
          <w:color w:val="002060"/>
          <w:sz w:val="36"/>
          <w:szCs w:val="36"/>
        </w:rPr>
      </w:pPr>
      <w:r w:rsidRPr="003579B1">
        <w:rPr>
          <w:color w:val="002060"/>
          <w:sz w:val="36"/>
          <w:szCs w:val="36"/>
        </w:rPr>
        <w:t xml:space="preserve"> Enables cleanup operations Maintains program sta</w:t>
      </w:r>
      <w:r>
        <w:rPr>
          <w:color w:val="002060"/>
          <w:sz w:val="36"/>
          <w:szCs w:val="36"/>
        </w:rPr>
        <w:t xml:space="preserve">bility </w:t>
      </w:r>
    </w:p>
    <w:p w:rsidR="003579B1" w:rsidRDefault="003579B1" w:rsidP="003579B1">
      <w:pPr>
        <w:spacing w:before="0"/>
        <w:rPr>
          <w:color w:val="002060"/>
          <w:sz w:val="36"/>
          <w:szCs w:val="36"/>
        </w:rPr>
      </w:pPr>
      <w:r w:rsidRPr="003579B1">
        <w:rPr>
          <w:color w:val="002060"/>
          <w:sz w:val="36"/>
          <w:szCs w:val="36"/>
        </w:rPr>
        <w:t xml:space="preserve"> Key Exception Handling Keywords</w:t>
      </w:r>
    </w:p>
    <w:p w:rsidR="003579B1" w:rsidRPr="003579B1" w:rsidRDefault="003579B1" w:rsidP="003579B1">
      <w:pPr>
        <w:spacing w:before="0"/>
        <w:rPr>
          <w:color w:val="002060"/>
          <w:sz w:val="36"/>
          <w:szCs w:val="36"/>
        </w:rPr>
      </w:pPr>
      <w:r w:rsidRPr="003579B1">
        <w:rPr>
          <w:b/>
          <w:bCs/>
          <w:color w:val="002060"/>
          <w:sz w:val="36"/>
          <w:szCs w:val="36"/>
        </w:rPr>
        <w:t>Key Exception Handling 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2"/>
        <w:gridCol w:w="5612"/>
      </w:tblGrid>
      <w:tr w:rsidR="003579B1" w:rsidTr="003579B1">
        <w:trPr>
          <w:trHeight w:val="519"/>
        </w:trPr>
        <w:tc>
          <w:tcPr>
            <w:tcW w:w="5612" w:type="dxa"/>
          </w:tcPr>
          <w:p w:rsidR="003579B1" w:rsidRPr="00545691" w:rsidRDefault="00545691">
            <w:pPr>
              <w:spacing w:before="0"/>
              <w:rPr>
                <w:b/>
                <w:bCs/>
              </w:rPr>
            </w:pPr>
            <w:r w:rsidRPr="00545691">
              <w:rPr>
                <w:b/>
                <w:bCs/>
              </w:rPr>
              <w:t>keywods</w:t>
            </w:r>
          </w:p>
        </w:tc>
        <w:tc>
          <w:tcPr>
            <w:tcW w:w="5612" w:type="dxa"/>
          </w:tcPr>
          <w:p w:rsidR="003579B1" w:rsidRPr="00545691" w:rsidRDefault="00545691">
            <w:pPr>
              <w:spacing w:before="0"/>
              <w:rPr>
                <w:b/>
                <w:bCs/>
              </w:rPr>
            </w:pPr>
            <w:r w:rsidRPr="00545691">
              <w:rPr>
                <w:b/>
                <w:bCs/>
              </w:rPr>
              <w:t>purpose</w:t>
            </w:r>
          </w:p>
        </w:tc>
      </w:tr>
      <w:tr w:rsidR="003579B1" w:rsidTr="003579B1">
        <w:trPr>
          <w:trHeight w:val="497"/>
        </w:trPr>
        <w:tc>
          <w:tcPr>
            <w:tcW w:w="5612" w:type="dxa"/>
          </w:tcPr>
          <w:p w:rsidR="003579B1" w:rsidRDefault="00545691">
            <w:pPr>
              <w:spacing w:before="0"/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  <w:shd w:val="clear" w:color="auto" w:fill="ECECEC"/>
              </w:rPr>
              <w:t>try</w:t>
            </w:r>
          </w:p>
        </w:tc>
        <w:tc>
          <w:tcPr>
            <w:tcW w:w="5612" w:type="dxa"/>
          </w:tcPr>
          <w:p w:rsidR="003579B1" w:rsidRPr="00545691" w:rsidRDefault="00545691" w:rsidP="00545691">
            <w:pPr>
              <w:spacing w:before="0"/>
              <w:rPr>
                <w:rFonts w:ascii="Segoe UI" w:hAnsi="Segoe UI" w:cs="Segoe UI"/>
                <w:color w:val="404040"/>
                <w:sz w:val="23"/>
                <w:szCs w:val="23"/>
              </w:rPr>
            </w:pP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Marks code block where exceptions may occur</w:t>
            </w:r>
          </w:p>
        </w:tc>
      </w:tr>
      <w:tr w:rsidR="003579B1" w:rsidTr="003579B1">
        <w:trPr>
          <w:trHeight w:val="519"/>
        </w:trPr>
        <w:tc>
          <w:tcPr>
            <w:tcW w:w="5612" w:type="dxa"/>
          </w:tcPr>
          <w:p w:rsidR="003579B1" w:rsidRDefault="00545691">
            <w:pPr>
              <w:spacing w:before="0"/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  <w:shd w:val="clear" w:color="auto" w:fill="ECECEC"/>
              </w:rPr>
              <w:t>catch</w:t>
            </w:r>
          </w:p>
        </w:tc>
        <w:tc>
          <w:tcPr>
            <w:tcW w:w="5612" w:type="dxa"/>
          </w:tcPr>
          <w:p w:rsidR="003579B1" w:rsidRPr="00545691" w:rsidRDefault="00545691" w:rsidP="00545691">
            <w:pPr>
              <w:spacing w:before="0"/>
              <w:rPr>
                <w:rFonts w:ascii="Segoe UI" w:hAnsi="Segoe UI" w:cs="Segoe UI"/>
                <w:color w:val="404040"/>
                <w:sz w:val="23"/>
                <w:szCs w:val="23"/>
              </w:rPr>
            </w:pPr>
            <w:r>
              <w:rPr>
                <w:rFonts w:ascii="Segoe UI" w:hAnsi="Segoe UI" w:cs="Segoe UI"/>
                <w:color w:val="404040"/>
                <w:sz w:val="23"/>
                <w:szCs w:val="23"/>
              </w:rPr>
              <w:t>Handles the thrown exception</w:t>
            </w:r>
          </w:p>
        </w:tc>
      </w:tr>
      <w:tr w:rsidR="003579B1" w:rsidTr="003579B1">
        <w:trPr>
          <w:trHeight w:val="497"/>
        </w:trPr>
        <w:tc>
          <w:tcPr>
            <w:tcW w:w="5612" w:type="dxa"/>
          </w:tcPr>
          <w:p w:rsidR="003579B1" w:rsidRDefault="00545691">
            <w:pPr>
              <w:spacing w:before="0"/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  <w:shd w:val="clear" w:color="auto" w:fill="ECECEC"/>
              </w:rPr>
              <w:t>finally</w:t>
            </w:r>
          </w:p>
        </w:tc>
        <w:tc>
          <w:tcPr>
            <w:tcW w:w="5612" w:type="dxa"/>
          </w:tcPr>
          <w:p w:rsidR="003579B1" w:rsidRDefault="00545691">
            <w:pPr>
              <w:spacing w:before="0"/>
            </w:pPr>
            <w:r w:rsidRPr="00545691">
              <w:t>Executes code regardless of exceptions (cleanup operations)</w:t>
            </w:r>
          </w:p>
        </w:tc>
      </w:tr>
      <w:tr w:rsidR="003579B1" w:rsidTr="003579B1">
        <w:trPr>
          <w:trHeight w:val="497"/>
        </w:trPr>
        <w:tc>
          <w:tcPr>
            <w:tcW w:w="5612" w:type="dxa"/>
          </w:tcPr>
          <w:p w:rsidR="003579B1" w:rsidRDefault="00545691">
            <w:pPr>
              <w:spacing w:before="0"/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  <w:shd w:val="clear" w:color="auto" w:fill="ECECEC"/>
              </w:rPr>
              <w:t>throw</w:t>
            </w:r>
          </w:p>
        </w:tc>
        <w:tc>
          <w:tcPr>
            <w:tcW w:w="5612" w:type="dxa"/>
          </w:tcPr>
          <w:p w:rsidR="003579B1" w:rsidRDefault="00545691">
            <w:pPr>
              <w:spacing w:before="0"/>
            </w:pPr>
            <w:r w:rsidRPr="00545691">
              <w:t>Explicitly raises an exception</w:t>
            </w:r>
          </w:p>
        </w:tc>
      </w:tr>
      <w:tr w:rsidR="00545691" w:rsidTr="003579B1">
        <w:trPr>
          <w:trHeight w:val="497"/>
        </w:trPr>
        <w:tc>
          <w:tcPr>
            <w:tcW w:w="5612" w:type="dxa"/>
          </w:tcPr>
          <w:p w:rsidR="00545691" w:rsidRDefault="00545691">
            <w:pPr>
              <w:spacing w:before="0"/>
              <w:rPr>
                <w:rFonts w:ascii="Courier New" w:hAnsi="Courier New" w:cs="Courier New"/>
                <w:color w:val="404040"/>
                <w:sz w:val="20"/>
                <w:szCs w:val="20"/>
                <w:shd w:val="clear" w:color="auto" w:fill="ECECEC"/>
              </w:rPr>
            </w:pPr>
            <w:r>
              <w:rPr>
                <w:rFonts w:ascii="Courier New" w:hAnsi="Courier New" w:cs="Courier New"/>
                <w:color w:val="404040"/>
                <w:sz w:val="20"/>
                <w:szCs w:val="20"/>
                <w:shd w:val="clear" w:color="auto" w:fill="ECECEC"/>
              </w:rPr>
              <w:t>when</w:t>
            </w:r>
          </w:p>
        </w:tc>
        <w:tc>
          <w:tcPr>
            <w:tcW w:w="5612" w:type="dxa"/>
          </w:tcPr>
          <w:p w:rsidR="00545691" w:rsidRPr="00545691" w:rsidRDefault="00545691">
            <w:pPr>
              <w:spacing w:before="0"/>
            </w:pPr>
            <w:r w:rsidRPr="00545691">
              <w:t>Filters exceptions in catch blocks (C# 6+)</w:t>
            </w:r>
          </w:p>
        </w:tc>
      </w:tr>
    </w:tbl>
    <w:p w:rsidR="003579B1" w:rsidRDefault="003579B1">
      <w:pPr>
        <w:spacing w:before="0"/>
      </w:pPr>
    </w:p>
    <w:p w:rsidR="003579B1" w:rsidRDefault="003579B1">
      <w:pPr>
        <w:spacing w:before="0"/>
      </w:pPr>
    </w:p>
    <w:p w:rsidR="003579B1" w:rsidRPr="00545691" w:rsidRDefault="00545691" w:rsidP="003579B1">
      <w:pPr>
        <w:tabs>
          <w:tab w:val="left" w:pos="4155"/>
          <w:tab w:val="left" w:pos="14625"/>
        </w:tabs>
        <w:rPr>
          <w:b/>
          <w:bCs/>
          <w:color w:val="002060"/>
          <w:sz w:val="48"/>
          <w:szCs w:val="48"/>
        </w:rPr>
      </w:pPr>
      <w:r w:rsidRPr="00545691">
        <w:rPr>
          <w:b/>
          <w:bCs/>
          <w:color w:val="002060"/>
          <w:sz w:val="48"/>
          <w:szCs w:val="48"/>
        </w:rPr>
        <w:t>Practical Implementation</w:t>
      </w:r>
      <w:r>
        <w:rPr>
          <w:b/>
          <w:bCs/>
          <w:color w:val="002060"/>
          <w:sz w:val="48"/>
          <w:szCs w:val="48"/>
        </w:rPr>
        <w:t>: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>using System;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>class BankExceptionDemo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>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static void Main()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try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Console.Write("Enter amount to withdraw: ");</w:t>
      </w:r>
    </w:p>
    <w:p w:rsidR="003579B1" w:rsidRDefault="003579B1" w:rsidP="00545691">
      <w:pPr>
        <w:tabs>
          <w:tab w:val="left" w:pos="4155"/>
          <w:tab w:val="left" w:pos="14625"/>
        </w:tabs>
      </w:pPr>
      <w:r>
        <w:t xml:space="preserve">            double amount = Convert.ToDouble(Console.ReadLine());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ValidateWithdrawal(amount);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Console.WriteLine($"Successfully withdrew ${amount}");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}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catch (FormatException) when (DateTime.Now.Hour &gt; 17) // Filter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Console.WriteLine("Evening error: Please enter numbers only!");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}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catch (FormatException)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Console.WriteLine("Error: Invalid number format");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}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catch (InvalidOperationException ex)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Console.WriteLine($"Bank error: {ex.Message}");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}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finally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Console.WriteLine("Transaction attempt completed");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}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}</w:t>
      </w:r>
    </w:p>
    <w:p w:rsidR="003579B1" w:rsidRDefault="003579B1" w:rsidP="003579B1">
      <w:pPr>
        <w:tabs>
          <w:tab w:val="left" w:pos="4155"/>
          <w:tab w:val="left" w:pos="14625"/>
        </w:tabs>
      </w:pP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static void ValidateWithdrawal(double amount)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{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if (amount &lt;= 0)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throw new ArgumentOutOfRangeException("Amount must be positive");</w:t>
      </w:r>
    </w:p>
    <w:p w:rsidR="003579B1" w:rsidRDefault="003579B1" w:rsidP="00545691">
      <w:pPr>
        <w:tabs>
          <w:tab w:val="left" w:pos="4155"/>
          <w:tab w:val="left" w:pos="14625"/>
        </w:tabs>
      </w:pPr>
      <w:r>
        <w:t xml:space="preserve">                   if (amount &gt; 10000)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        throw new InvalidOperationException("Exceeds daily limit");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 xml:space="preserve">    }</w:t>
      </w:r>
    </w:p>
    <w:p w:rsidR="003579B1" w:rsidRDefault="003579B1" w:rsidP="003579B1">
      <w:pPr>
        <w:tabs>
          <w:tab w:val="left" w:pos="4155"/>
          <w:tab w:val="left" w:pos="14625"/>
        </w:tabs>
      </w:pPr>
      <w:r>
        <w:t>}</w:t>
      </w:r>
    </w:p>
    <w:p w:rsidR="003579B1" w:rsidRDefault="003579B1">
      <w:pPr>
        <w:spacing w:before="0"/>
      </w:pPr>
      <w:r>
        <w:br w:type="page"/>
      </w:r>
      <w:r w:rsidR="0054569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B5AF5C" wp14:editId="46152507">
                <wp:simplePos x="0" y="0"/>
                <wp:positionH relativeFrom="margin">
                  <wp:posOffset>0</wp:posOffset>
                </wp:positionH>
                <wp:positionV relativeFrom="paragraph">
                  <wp:posOffset>254635</wp:posOffset>
                </wp:positionV>
                <wp:extent cx="5410200" cy="91440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5691" w:rsidRPr="003579B1" w:rsidRDefault="00A0534A" w:rsidP="0054569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45691">
                              <w:rPr>
                                <w:sz w:val="36"/>
                                <w:szCs w:val="36"/>
                              </w:rPr>
                              <w:t>Exception Handling program output screenshot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5B5AF5C" id="Rounded Rectangle 5" o:spid="_x0000_s1034" style="position:absolute;margin-left:0;margin-top:20.05pt;width:426pt;height:1in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545691" w:rsidRPr="003579B1" w:rsidRDefault="00A0534A" w:rsidP="0054569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545691">
                        <w:rPr>
                          <w:sz w:val="36"/>
                          <w:szCs w:val="36"/>
                        </w:rPr>
                        <w:t>Exception Handling program output screenshot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45691" w:rsidRDefault="00545691" w:rsidP="00545691">
      <w:pPr>
        <w:tabs>
          <w:tab w:val="left" w:pos="4155"/>
        </w:tabs>
      </w:pPr>
      <w:r>
        <w:t>using System;</w:t>
      </w:r>
    </w:p>
    <w:p w:rsidR="00545691" w:rsidRDefault="00545691" w:rsidP="00545691">
      <w:pPr>
        <w:tabs>
          <w:tab w:val="left" w:pos="4155"/>
        </w:tabs>
      </w:pPr>
    </w:p>
    <w:p w:rsidR="00545691" w:rsidRPr="00C94F01" w:rsidRDefault="00545691" w:rsidP="00545691">
      <w:pPr>
        <w:tabs>
          <w:tab w:val="left" w:pos="4155"/>
        </w:tabs>
      </w:pPr>
      <w:r>
        <w:t xml:space="preserve">    </w:t>
      </w:r>
      <w:r w:rsidR="00DD761A" w:rsidRPr="00DD761A">
        <w:rPr>
          <w:noProof/>
        </w:rPr>
        <w:drawing>
          <wp:inline distT="0" distB="0" distL="0" distR="0" wp14:anchorId="27342B0E" wp14:editId="041A527F">
            <wp:extent cx="9496425" cy="4105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96511" cy="41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CF1" w:rsidRDefault="00173CF1" w:rsidP="00173CF1">
      <w:pPr>
        <w:tabs>
          <w:tab w:val="left" w:pos="41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8B0F1A" wp14:editId="1ECF136B">
                <wp:simplePos x="0" y="0"/>
                <wp:positionH relativeFrom="margin">
                  <wp:posOffset>342900</wp:posOffset>
                </wp:positionH>
                <wp:positionV relativeFrom="paragraph">
                  <wp:posOffset>372110</wp:posOffset>
                </wp:positionV>
                <wp:extent cx="5095875" cy="91440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CF1" w:rsidRPr="00173CF1" w:rsidRDefault="00173CF1" w:rsidP="00173CF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173CF1">
                              <w:rPr>
                                <w:sz w:val="44"/>
                                <w:szCs w:val="44"/>
                              </w:rPr>
                              <w:t>Question 5:Calculator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8B0F1A" id="Rounded Rectangle 2" o:spid="_x0000_s1035" style="position:absolute;margin-left:27pt;margin-top:29.3pt;width:401.25pt;height:1in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" fillcolor="#5b9bd5 [3204]" strokecolor="#1f4d78 [1604]" strokeweight="1pt">
                <v:stroke joinstyle="miter"/>
                <v:textbox>
                  <w:txbxContent>
                    <w:p w:rsidR="00173CF1" w:rsidRPr="00173CF1" w:rsidRDefault="00173CF1" w:rsidP="00173CF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173CF1">
                        <w:rPr>
                          <w:sz w:val="44"/>
                          <w:szCs w:val="44"/>
                        </w:rPr>
                        <w:t>Question 5:Calculator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  <w:r>
        <w:t>using System;</w:t>
      </w:r>
    </w:p>
    <w:p w:rsidR="00173CF1" w:rsidRDefault="00173CF1" w:rsidP="00173CF1">
      <w:pPr>
        <w:tabs>
          <w:tab w:val="left" w:pos="4155"/>
        </w:tabs>
      </w:pPr>
      <w:r>
        <w:t>using System.Windows.Forms;</w:t>
      </w:r>
    </w:p>
    <w:p w:rsidR="00173CF1" w:rsidRDefault="00173CF1" w:rsidP="00173CF1">
      <w:pPr>
        <w:tabs>
          <w:tab w:val="left" w:pos="4155"/>
        </w:tabs>
      </w:pPr>
      <w:r>
        <w:t>namespace CalculatorApp</w:t>
      </w:r>
    </w:p>
    <w:p w:rsidR="00173CF1" w:rsidRDefault="00173CF1" w:rsidP="00173CF1">
      <w:pPr>
        <w:tabs>
          <w:tab w:val="left" w:pos="4155"/>
        </w:tabs>
      </w:pPr>
      <w:r>
        <w:t>{</w:t>
      </w:r>
    </w:p>
    <w:p w:rsidR="00173CF1" w:rsidRDefault="00173CF1" w:rsidP="00173CF1">
      <w:pPr>
        <w:tabs>
          <w:tab w:val="left" w:pos="4155"/>
        </w:tabs>
      </w:pPr>
      <w:r>
        <w:t xml:space="preserve">    public partial class Form1 : Form</w:t>
      </w:r>
    </w:p>
    <w:p w:rsidR="00173CF1" w:rsidRDefault="00173CF1" w:rsidP="00173CF1">
      <w:pPr>
        <w:tabs>
          <w:tab w:val="left" w:pos="4155"/>
        </w:tabs>
      </w:pPr>
      <w:r>
        <w:t xml:space="preserve">    {</w:t>
      </w:r>
    </w:p>
    <w:p w:rsidR="00173CF1" w:rsidRDefault="00173CF1" w:rsidP="00173CF1">
      <w:pPr>
        <w:tabs>
          <w:tab w:val="left" w:pos="4155"/>
        </w:tabs>
      </w:pPr>
      <w:r>
        <w:t xml:space="preserve">        double firstNumber = 0;</w:t>
      </w:r>
    </w:p>
    <w:p w:rsidR="00173CF1" w:rsidRDefault="00173CF1" w:rsidP="00173CF1">
      <w:pPr>
        <w:tabs>
          <w:tab w:val="left" w:pos="4155"/>
        </w:tabs>
      </w:pPr>
      <w:r>
        <w:t xml:space="preserve">        string operation = "";</w:t>
      </w:r>
    </w:p>
    <w:p w:rsidR="00173CF1" w:rsidRDefault="00173CF1" w:rsidP="00173CF1">
      <w:pPr>
        <w:tabs>
          <w:tab w:val="left" w:pos="4155"/>
        </w:tabs>
      </w:pPr>
      <w:r>
        <w:t xml:space="preserve">        bool isSecondNumber = false;</w:t>
      </w: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  <w:r>
        <w:t xml:space="preserve">        public Form1()</w:t>
      </w:r>
    </w:p>
    <w:p w:rsidR="00173CF1" w:rsidRDefault="00173CF1" w:rsidP="00173CF1">
      <w:pPr>
        <w:tabs>
          <w:tab w:val="left" w:pos="4155"/>
        </w:tabs>
      </w:pPr>
      <w:r>
        <w:t xml:space="preserve">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InitializeComponent();</w:t>
      </w:r>
    </w:p>
    <w:p w:rsidR="00173CF1" w:rsidRDefault="00173CF1" w:rsidP="00173CF1">
      <w:pPr>
        <w:tabs>
          <w:tab w:val="left" w:pos="4155"/>
        </w:tabs>
      </w:pPr>
      <w:r>
        <w:t xml:space="preserve">            textBox1.Text = "0";</w:t>
      </w:r>
    </w:p>
    <w:p w:rsidR="00173CF1" w:rsidRDefault="00173CF1" w:rsidP="00173CF1">
      <w:pPr>
        <w:tabs>
          <w:tab w:val="left" w:pos="4155"/>
        </w:tabs>
      </w:pPr>
      <w:r>
        <w:t xml:space="preserve">        }</w:t>
      </w:r>
    </w:p>
    <w:p w:rsidR="00173CF1" w:rsidRDefault="00173CF1" w:rsidP="00173CF1">
      <w:pPr>
        <w:tabs>
          <w:tab w:val="left" w:pos="4155"/>
        </w:tabs>
      </w:pPr>
      <w:r>
        <w:t xml:space="preserve">        private void btn_Click(object sender, EventArgs e)</w:t>
      </w:r>
    </w:p>
    <w:p w:rsidR="00173CF1" w:rsidRDefault="00173CF1" w:rsidP="00173CF1">
      <w:pPr>
        <w:tabs>
          <w:tab w:val="left" w:pos="4155"/>
        </w:tabs>
      </w:pPr>
      <w:r>
        <w:t xml:space="preserve">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Button button = (Button)sender;</w:t>
      </w:r>
    </w:p>
    <w:p w:rsidR="00173CF1" w:rsidRDefault="00173CF1" w:rsidP="00173CF1">
      <w:pPr>
        <w:tabs>
          <w:tab w:val="left" w:pos="4155"/>
        </w:tabs>
      </w:pPr>
      <w:r>
        <w:t xml:space="preserve">            if (textBox1.Text == "0" || isSecondNumber)</w:t>
      </w:r>
    </w:p>
    <w:p w:rsidR="00173CF1" w:rsidRDefault="00173CF1" w:rsidP="00173CF1">
      <w:pPr>
        <w:tabs>
          <w:tab w:val="left" w:pos="4155"/>
        </w:tabs>
      </w:pPr>
      <w:r>
        <w:t xml:space="preserve">    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    textBox1.Text = "";</w:t>
      </w:r>
    </w:p>
    <w:p w:rsidR="00173CF1" w:rsidRDefault="00173CF1" w:rsidP="00173CF1">
      <w:pPr>
        <w:tabs>
          <w:tab w:val="left" w:pos="4155"/>
        </w:tabs>
      </w:pPr>
      <w:r>
        <w:t xml:space="preserve">                isSecondNumber = false;</w:t>
      </w:r>
    </w:p>
    <w:p w:rsidR="00173CF1" w:rsidRDefault="00173CF1" w:rsidP="00173CF1">
      <w:pPr>
        <w:tabs>
          <w:tab w:val="left" w:pos="4155"/>
        </w:tabs>
      </w:pPr>
      <w:r>
        <w:t xml:space="preserve">            }</w:t>
      </w:r>
    </w:p>
    <w:p w:rsidR="00173CF1" w:rsidRDefault="00173CF1" w:rsidP="00173CF1">
      <w:pPr>
        <w:tabs>
          <w:tab w:val="left" w:pos="4155"/>
        </w:tabs>
      </w:pPr>
      <w:r>
        <w:t xml:space="preserve">            textBox1.Text += button.Text;</w:t>
      </w:r>
    </w:p>
    <w:p w:rsidR="00173CF1" w:rsidRDefault="00173CF1" w:rsidP="00173CF1">
      <w:pPr>
        <w:tabs>
          <w:tab w:val="left" w:pos="4155"/>
        </w:tabs>
      </w:pPr>
      <w:r>
        <w:t xml:space="preserve">        }</w:t>
      </w:r>
    </w:p>
    <w:p w:rsidR="00173CF1" w:rsidRDefault="00173CF1" w:rsidP="00173CF1">
      <w:pPr>
        <w:tabs>
          <w:tab w:val="left" w:pos="4155"/>
        </w:tabs>
      </w:pPr>
      <w:r>
        <w:t xml:space="preserve">        private void operator_Click(object sender, EventArgs e)</w:t>
      </w:r>
    </w:p>
    <w:p w:rsidR="00173CF1" w:rsidRDefault="00173CF1" w:rsidP="00173CF1">
      <w:pPr>
        <w:tabs>
          <w:tab w:val="left" w:pos="4155"/>
        </w:tabs>
      </w:pPr>
      <w:r>
        <w:t xml:space="preserve">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Button button = (Button)sender;</w:t>
      </w:r>
    </w:p>
    <w:p w:rsidR="00173CF1" w:rsidRDefault="00173CF1" w:rsidP="00173CF1">
      <w:pPr>
        <w:tabs>
          <w:tab w:val="left" w:pos="4155"/>
        </w:tabs>
      </w:pPr>
      <w:r>
        <w:t xml:space="preserve">            firstNumber = double.Parse(textBox1.Text);</w:t>
      </w:r>
    </w:p>
    <w:p w:rsidR="00173CF1" w:rsidRDefault="00173CF1" w:rsidP="00173CF1">
      <w:pPr>
        <w:tabs>
          <w:tab w:val="left" w:pos="4155"/>
        </w:tabs>
      </w:pPr>
      <w:r>
        <w:t xml:space="preserve">            operation = button.Text;</w:t>
      </w:r>
    </w:p>
    <w:p w:rsidR="00173CF1" w:rsidRDefault="00173CF1" w:rsidP="00173CF1">
      <w:pPr>
        <w:tabs>
          <w:tab w:val="left" w:pos="4155"/>
        </w:tabs>
      </w:pPr>
      <w:r>
        <w:t xml:space="preserve">            textBox1.Text += " " + operation + " ";</w:t>
      </w:r>
    </w:p>
    <w:p w:rsidR="00173CF1" w:rsidRDefault="00173CF1" w:rsidP="00173CF1">
      <w:pPr>
        <w:tabs>
          <w:tab w:val="left" w:pos="4155"/>
        </w:tabs>
      </w:pPr>
      <w:r>
        <w:t xml:space="preserve">            isSecondNumber = true; // Next number will start</w:t>
      </w:r>
    </w:p>
    <w:p w:rsidR="00173CF1" w:rsidRDefault="00173CF1" w:rsidP="00173CF1">
      <w:pPr>
        <w:tabs>
          <w:tab w:val="left" w:pos="4155"/>
        </w:tabs>
      </w:pPr>
      <w:r>
        <w:t xml:space="preserve">        }</w:t>
      </w:r>
    </w:p>
    <w:p w:rsidR="00173CF1" w:rsidRDefault="00173CF1" w:rsidP="00173CF1">
      <w:pPr>
        <w:tabs>
          <w:tab w:val="left" w:pos="4155"/>
        </w:tabs>
      </w:pPr>
      <w:r>
        <w:t xml:space="preserve">        private void btnEquall_Click(object sender, EventArgs e)</w:t>
      </w:r>
    </w:p>
    <w:p w:rsidR="00173CF1" w:rsidRDefault="00173CF1" w:rsidP="00173CF1">
      <w:pPr>
        <w:tabs>
          <w:tab w:val="left" w:pos="4155"/>
        </w:tabs>
      </w:pPr>
      <w:r>
        <w:t xml:space="preserve">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// Split input based on spaces: "5 + 3" → ["5", "+", "3"]</w:t>
      </w:r>
    </w:p>
    <w:p w:rsidR="00173CF1" w:rsidRDefault="00173CF1" w:rsidP="00173CF1">
      <w:pPr>
        <w:tabs>
          <w:tab w:val="left" w:pos="4155"/>
        </w:tabs>
      </w:pPr>
      <w:r>
        <w:t xml:space="preserve">            string[] parts = textBox1.Text.Split(' ');</w:t>
      </w:r>
    </w:p>
    <w:p w:rsidR="00173CF1" w:rsidRDefault="00173CF1" w:rsidP="00173CF1">
      <w:pPr>
        <w:tabs>
          <w:tab w:val="left" w:pos="4155"/>
        </w:tabs>
      </w:pPr>
      <w:r>
        <w:t xml:space="preserve">            if (parts.Length &lt; 3)</w:t>
      </w:r>
    </w:p>
    <w:p w:rsidR="00173CF1" w:rsidRDefault="00173CF1" w:rsidP="00173CF1">
      <w:pPr>
        <w:tabs>
          <w:tab w:val="left" w:pos="4155"/>
        </w:tabs>
      </w:pPr>
      <w:r>
        <w:t xml:space="preserve">    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    MessageBox.Show("Invalid expression");</w:t>
      </w:r>
    </w:p>
    <w:p w:rsidR="00173CF1" w:rsidRDefault="00173CF1" w:rsidP="00173CF1">
      <w:pPr>
        <w:tabs>
          <w:tab w:val="left" w:pos="4155"/>
        </w:tabs>
      </w:pPr>
      <w:r>
        <w:t xml:space="preserve">                return;</w:t>
      </w:r>
    </w:p>
    <w:p w:rsidR="00173CF1" w:rsidRDefault="00173CF1" w:rsidP="00173CF1">
      <w:pPr>
        <w:tabs>
          <w:tab w:val="left" w:pos="4155"/>
        </w:tabs>
      </w:pPr>
      <w:r>
        <w:t xml:space="preserve">            }</w:t>
      </w:r>
    </w:p>
    <w:p w:rsidR="00173CF1" w:rsidRDefault="00173CF1" w:rsidP="00173CF1">
      <w:pPr>
        <w:tabs>
          <w:tab w:val="left" w:pos="4155"/>
        </w:tabs>
      </w:pPr>
      <w:r>
        <w:t xml:space="preserve">            double secondNumber = double.Parse(parts[2]);</w:t>
      </w:r>
    </w:p>
    <w:p w:rsidR="00173CF1" w:rsidRDefault="00173CF1" w:rsidP="00173CF1">
      <w:pPr>
        <w:tabs>
          <w:tab w:val="left" w:pos="4155"/>
        </w:tabs>
      </w:pPr>
      <w:r>
        <w:t xml:space="preserve">            double result = 0;</w:t>
      </w:r>
    </w:p>
    <w:p w:rsidR="00173CF1" w:rsidRDefault="00173CF1" w:rsidP="00173CF1">
      <w:pPr>
        <w:tabs>
          <w:tab w:val="left" w:pos="4155"/>
        </w:tabs>
      </w:pPr>
      <w:r>
        <w:t xml:space="preserve">            switch (operation)</w:t>
      </w:r>
    </w:p>
    <w:p w:rsidR="00173CF1" w:rsidRDefault="00173CF1" w:rsidP="00173CF1">
      <w:pPr>
        <w:tabs>
          <w:tab w:val="left" w:pos="4155"/>
        </w:tabs>
      </w:pPr>
      <w:r>
        <w:t xml:space="preserve">    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    case "+":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result = firstNumber + secondNumber;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break;</w:t>
      </w:r>
    </w:p>
    <w:p w:rsidR="00173CF1" w:rsidRDefault="00173CF1" w:rsidP="00173CF1">
      <w:pPr>
        <w:tabs>
          <w:tab w:val="left" w:pos="4155"/>
        </w:tabs>
      </w:pPr>
      <w:r>
        <w:t xml:space="preserve">                case "-":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result = firstNumber - secondNumber;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break;</w:t>
      </w:r>
    </w:p>
    <w:p w:rsidR="00173CF1" w:rsidRDefault="00173CF1" w:rsidP="00173CF1">
      <w:pPr>
        <w:tabs>
          <w:tab w:val="left" w:pos="4155"/>
        </w:tabs>
      </w:pPr>
      <w:r>
        <w:t xml:space="preserve">                case "X":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result = firstNumber * secondNumber;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break;</w:t>
      </w:r>
    </w:p>
    <w:p w:rsidR="00173CF1" w:rsidRDefault="00173CF1" w:rsidP="00173CF1">
      <w:pPr>
        <w:tabs>
          <w:tab w:val="left" w:pos="4155"/>
        </w:tabs>
      </w:pPr>
      <w:r>
        <w:t xml:space="preserve">                case "/":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if (secondNumber != 0)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    result = firstNumber / secondNumber;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else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{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    MessageBox.Show("Cannot divide by zero");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    return;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}</w:t>
      </w:r>
    </w:p>
    <w:p w:rsidR="00173CF1" w:rsidRDefault="00173CF1" w:rsidP="00173CF1">
      <w:pPr>
        <w:tabs>
          <w:tab w:val="left" w:pos="4155"/>
        </w:tabs>
      </w:pPr>
      <w:r>
        <w:t xml:space="preserve">                    break;</w:t>
      </w:r>
    </w:p>
    <w:p w:rsidR="00173CF1" w:rsidRDefault="00173CF1" w:rsidP="00173CF1">
      <w:pPr>
        <w:tabs>
          <w:tab w:val="left" w:pos="4155"/>
        </w:tabs>
      </w:pPr>
      <w:r>
        <w:t xml:space="preserve">            }</w:t>
      </w:r>
    </w:p>
    <w:p w:rsidR="00173CF1" w:rsidRDefault="00173CF1" w:rsidP="00173CF1">
      <w:pPr>
        <w:tabs>
          <w:tab w:val="left" w:pos="4155"/>
        </w:tabs>
      </w:pPr>
      <w:r>
        <w:t xml:space="preserve">            textBox1.Text = result.ToString();</w:t>
      </w:r>
    </w:p>
    <w:p w:rsidR="00173CF1" w:rsidRDefault="00173CF1" w:rsidP="00173CF1">
      <w:pPr>
        <w:tabs>
          <w:tab w:val="left" w:pos="4155"/>
        </w:tabs>
      </w:pPr>
      <w:r>
        <w:t xml:space="preserve">            isSecondNumber = true; // Ready for next input</w:t>
      </w:r>
    </w:p>
    <w:p w:rsidR="00173CF1" w:rsidRDefault="00173CF1" w:rsidP="00173CF1">
      <w:pPr>
        <w:tabs>
          <w:tab w:val="left" w:pos="4155"/>
        </w:tabs>
      </w:pPr>
      <w:r>
        <w:t xml:space="preserve">        }</w:t>
      </w:r>
    </w:p>
    <w:p w:rsidR="00173CF1" w:rsidRDefault="00173CF1" w:rsidP="00173CF1">
      <w:pPr>
        <w:tabs>
          <w:tab w:val="left" w:pos="4155"/>
        </w:tabs>
      </w:pPr>
      <w:r>
        <w:t xml:space="preserve">       </w:t>
      </w:r>
      <w:r w:rsidRPr="00173CF1">
        <w:t xml:space="preserve">private void btnClear_Click(object sender, EventArgs e) { textBox1.Text = "0"; result = 0; operation = ""; </w:t>
      </w:r>
    </w:p>
    <w:p w:rsidR="00173CF1" w:rsidRDefault="00173CF1" w:rsidP="00173CF1">
      <w:pPr>
        <w:tabs>
          <w:tab w:val="left" w:pos="4155"/>
        </w:tabs>
      </w:pPr>
      <w:r w:rsidRPr="00173CF1">
        <w:t>}</w:t>
      </w:r>
    </w:p>
    <w:p w:rsidR="00173CF1" w:rsidRDefault="00173CF1" w:rsidP="00173CF1">
      <w:pPr>
        <w:tabs>
          <w:tab w:val="left" w:pos="4155"/>
        </w:tabs>
      </w:pPr>
      <w:r w:rsidRPr="00173CF1">
        <w:t xml:space="preserve"> }</w:t>
      </w:r>
    </w:p>
    <w:p w:rsidR="00173CF1" w:rsidRPr="00C94F01" w:rsidRDefault="00173CF1" w:rsidP="00173CF1">
      <w:pPr>
        <w:tabs>
          <w:tab w:val="left" w:pos="4155"/>
        </w:tabs>
      </w:pPr>
      <w:r w:rsidRPr="00173CF1">
        <w:t xml:space="preserve"> }</w:t>
      </w: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C90D82" wp14:editId="2A180826">
                <wp:simplePos x="0" y="0"/>
                <wp:positionH relativeFrom="margin">
                  <wp:posOffset>1</wp:posOffset>
                </wp:positionH>
                <wp:positionV relativeFrom="paragraph">
                  <wp:posOffset>0</wp:posOffset>
                </wp:positionV>
                <wp:extent cx="5372100" cy="914400"/>
                <wp:effectExtent l="0" t="0" r="19050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CF1" w:rsidRPr="003579B1" w:rsidRDefault="00173CF1" w:rsidP="00173CF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579B1">
                              <w:rPr>
                                <w:sz w:val="36"/>
                                <w:szCs w:val="36"/>
                              </w:rPr>
                              <w:t>Questi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on 5</w:t>
                            </w:r>
                            <w:r w:rsidRPr="003579B1">
                              <w:rPr>
                                <w:sz w:val="36"/>
                                <w:szCs w:val="36"/>
                              </w:rPr>
                              <w:t xml:space="preserve"> :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Calculator</w:t>
                            </w:r>
                            <w:r w:rsidRPr="003579B1">
                              <w:rPr>
                                <w:sz w:val="36"/>
                                <w:szCs w:val="36"/>
                              </w:rPr>
                              <w:t xml:space="preserve"> program  output screenshot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6C90D82" id="Rounded Rectangle 16" o:spid="_x0000_s1036" style="position:absolute;margin-left:0;margin-top:0;width:423pt;height:1in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173CF1" w:rsidRPr="003579B1" w:rsidRDefault="00173CF1" w:rsidP="00173CF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579B1">
                        <w:rPr>
                          <w:sz w:val="36"/>
                          <w:szCs w:val="36"/>
                        </w:rPr>
                        <w:t>Questi</w:t>
                      </w:r>
                      <w:r>
                        <w:rPr>
                          <w:sz w:val="36"/>
                          <w:szCs w:val="36"/>
                        </w:rPr>
                        <w:t>on 5</w:t>
                      </w:r>
                      <w:r w:rsidRPr="003579B1">
                        <w:rPr>
                          <w:sz w:val="36"/>
                          <w:szCs w:val="36"/>
                        </w:rPr>
                        <w:t xml:space="preserve"> :</w:t>
                      </w:r>
                      <w:r>
                        <w:rPr>
                          <w:sz w:val="36"/>
                          <w:szCs w:val="36"/>
                        </w:rPr>
                        <w:t>Calculator</w:t>
                      </w:r>
                      <w:r w:rsidRPr="003579B1">
                        <w:rPr>
                          <w:sz w:val="36"/>
                          <w:szCs w:val="36"/>
                        </w:rPr>
                        <w:t xml:space="preserve"> program  output screenshot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</w:p>
    <w:p w:rsidR="00173CF1" w:rsidRDefault="00173CF1" w:rsidP="00173CF1">
      <w:pPr>
        <w:tabs>
          <w:tab w:val="left" w:pos="4155"/>
        </w:tabs>
      </w:pPr>
      <w:r w:rsidRPr="00173CF1">
        <w:rPr>
          <w:noProof/>
        </w:rPr>
        <w:drawing>
          <wp:inline distT="0" distB="0" distL="0" distR="0" wp14:anchorId="67D689C9" wp14:editId="7CADF33E">
            <wp:extent cx="7535327" cy="440116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532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CF1" w:rsidSect="006145D8">
      <w:footerReference w:type="default" r:id="rId14"/>
      <w:pgSz w:w="12240" w:h="15840"/>
      <w:pgMar w:top="1440" w:right="1440" w:bottom="1440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507D" w:rsidRDefault="0083507D" w:rsidP="000172E5">
      <w:pPr>
        <w:spacing w:after="0" w:line="240" w:lineRule="auto"/>
      </w:pPr>
      <w:r>
        <w:separator/>
      </w:r>
    </w:p>
  </w:endnote>
  <w:endnote w:type="continuationSeparator" w:id="0">
    <w:p w:rsidR="0083507D" w:rsidRDefault="0083507D" w:rsidP="0001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FC78B4C-52BE-4E58-8634-912F44A9CB27}"/>
    <w:embedBold r:id="rId2" w:fontKey="{A1947550-E845-4996-A302-AB889B49F97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E5262E79-1B87-4BED-BEA4-83DA0F5908C5}"/>
    <w:embedBold r:id="rId4" w:fontKey="{78687F55-CC0A-419D-AC7D-27CDAD0CC2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70EE7F24-E972-4959-A8E3-025E8F48C5C5}"/>
    <w:embedBold r:id="rId6" w:fontKey="{9396DF17-BC1E-46FC-BE3B-3009AF0B7AD9}"/>
    <w:embedItalic r:id="rId7" w:fontKey="{F4CE84C7-B0A7-4E53-8114-17FD95AF6EE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C2CDDAA7-C9A9-41CF-A188-4125CB98612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83164E6C-AEE2-475F-8A28-EE34C0D364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0" w:type="dxa"/>
      <w:tblInd w:w="615" w:type="dxa"/>
      <w:tblLook w:val="04A0" w:firstRow="1" w:lastRow="0" w:firstColumn="1" w:lastColumn="0" w:noHBand="0" w:noVBand="1"/>
    </w:tblPr>
    <w:tblGrid>
      <w:gridCol w:w="4675"/>
      <w:gridCol w:w="4675"/>
    </w:tblGrid>
    <w:tr w:rsidR="00311D4F" w:rsidRPr="00311D4F" w:rsidTr="00AB26A2">
      <w:tc>
        <w:tcPr>
          <w:tcW w:w="4675" w:type="dxa"/>
          <w:vAlign w:val="center"/>
        </w:tcPr>
        <w:p w:rsidR="00311D4F" w:rsidRPr="00311D4F" w:rsidRDefault="00311D4F" w:rsidP="00AB26A2">
          <w:pPr>
            <w:tabs>
              <w:tab w:val="center" w:pos="4680"/>
              <w:tab w:val="right" w:pos="9810"/>
            </w:tabs>
            <w:spacing w:after="0" w:line="240" w:lineRule="auto"/>
            <w:rPr>
              <w:sz w:val="18"/>
              <w:szCs w:val="24"/>
            </w:rPr>
          </w:pPr>
        </w:p>
      </w:tc>
      <w:tc>
        <w:tcPr>
          <w:tcW w:w="4675" w:type="dxa"/>
          <w:vAlign w:val="center"/>
        </w:tcPr>
        <w:p w:rsidR="00311D4F" w:rsidRPr="00311D4F" w:rsidRDefault="00311D4F" w:rsidP="00311D4F">
          <w:pPr>
            <w:tabs>
              <w:tab w:val="center" w:pos="4680"/>
              <w:tab w:val="right" w:pos="9810"/>
            </w:tabs>
            <w:spacing w:after="0" w:line="240" w:lineRule="auto"/>
            <w:jc w:val="right"/>
            <w:rPr>
              <w:sz w:val="18"/>
              <w:szCs w:val="24"/>
            </w:rPr>
          </w:pPr>
        </w:p>
      </w:tc>
    </w:tr>
  </w:tbl>
  <w:p w:rsidR="006145D8" w:rsidRDefault="006145D8" w:rsidP="00311D4F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507D" w:rsidRDefault="0083507D" w:rsidP="000172E5">
      <w:pPr>
        <w:spacing w:after="0" w:line="240" w:lineRule="auto"/>
      </w:pPr>
      <w:r>
        <w:separator/>
      </w:r>
    </w:p>
  </w:footnote>
  <w:footnote w:type="continuationSeparator" w:id="0">
    <w:p w:rsidR="0083507D" w:rsidRDefault="0083507D" w:rsidP="00017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15"/>
  </w:num>
  <w:num w:numId="4">
    <w:abstractNumId w:val="12"/>
  </w:num>
  <w:num w:numId="5">
    <w:abstractNumId w:val="13"/>
  </w:num>
  <w:num w:numId="6">
    <w:abstractNumId w:val="19"/>
  </w:num>
  <w:num w:numId="7">
    <w:abstractNumId w:val="6"/>
  </w:num>
  <w:num w:numId="8">
    <w:abstractNumId w:val="10"/>
  </w:num>
  <w:num w:numId="9">
    <w:abstractNumId w:val="17"/>
  </w:num>
  <w:num w:numId="10">
    <w:abstractNumId w:val="1"/>
  </w:num>
  <w:num w:numId="11">
    <w:abstractNumId w:val="5"/>
  </w:num>
  <w:num w:numId="12">
    <w:abstractNumId w:val="0"/>
  </w:num>
  <w:num w:numId="13">
    <w:abstractNumId w:val="2"/>
  </w:num>
  <w:num w:numId="14">
    <w:abstractNumId w:val="9"/>
  </w:num>
  <w:num w:numId="15">
    <w:abstractNumId w:val="8"/>
  </w:num>
  <w:num w:numId="16">
    <w:abstractNumId w:val="16"/>
  </w:num>
  <w:num w:numId="17">
    <w:abstractNumId w:val="3"/>
  </w:num>
  <w:num w:numId="18">
    <w:abstractNumId w:val="21"/>
  </w:num>
  <w:num w:numId="19">
    <w:abstractNumId w:val="18"/>
  </w:num>
  <w:num w:numId="20">
    <w:abstractNumId w:val="14"/>
  </w:num>
  <w:num w:numId="21">
    <w:abstractNumId w:val="20"/>
  </w:num>
  <w:num w:numId="22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removePersonalInformation/>
  <w:removeDateAndTime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1B3"/>
    <w:rsid w:val="000172E5"/>
    <w:rsid w:val="00052382"/>
    <w:rsid w:val="0006568A"/>
    <w:rsid w:val="00076F0F"/>
    <w:rsid w:val="00084253"/>
    <w:rsid w:val="000A5046"/>
    <w:rsid w:val="000D1F49"/>
    <w:rsid w:val="001727CA"/>
    <w:rsid w:val="00173CF1"/>
    <w:rsid w:val="001A60CD"/>
    <w:rsid w:val="00200BC5"/>
    <w:rsid w:val="002A1244"/>
    <w:rsid w:val="002C56E6"/>
    <w:rsid w:val="00311D4F"/>
    <w:rsid w:val="00344849"/>
    <w:rsid w:val="003579B1"/>
    <w:rsid w:val="00361E11"/>
    <w:rsid w:val="003B637D"/>
    <w:rsid w:val="003F0847"/>
    <w:rsid w:val="0040090B"/>
    <w:rsid w:val="0046302A"/>
    <w:rsid w:val="00487D2D"/>
    <w:rsid w:val="004C240A"/>
    <w:rsid w:val="004D5D62"/>
    <w:rsid w:val="005112D0"/>
    <w:rsid w:val="0051799D"/>
    <w:rsid w:val="00545691"/>
    <w:rsid w:val="00576755"/>
    <w:rsid w:val="00577E06"/>
    <w:rsid w:val="00583334"/>
    <w:rsid w:val="00593B33"/>
    <w:rsid w:val="005A3BF7"/>
    <w:rsid w:val="005F2035"/>
    <w:rsid w:val="005F7990"/>
    <w:rsid w:val="006145D8"/>
    <w:rsid w:val="0063739C"/>
    <w:rsid w:val="006C4C52"/>
    <w:rsid w:val="006E6362"/>
    <w:rsid w:val="006E7796"/>
    <w:rsid w:val="007147D7"/>
    <w:rsid w:val="00715C65"/>
    <w:rsid w:val="00770F25"/>
    <w:rsid w:val="007A35A8"/>
    <w:rsid w:val="007B0A85"/>
    <w:rsid w:val="007C6A52"/>
    <w:rsid w:val="0082043E"/>
    <w:rsid w:val="0083507D"/>
    <w:rsid w:val="00846B76"/>
    <w:rsid w:val="008E203A"/>
    <w:rsid w:val="0091229C"/>
    <w:rsid w:val="00940E73"/>
    <w:rsid w:val="0098597D"/>
    <w:rsid w:val="009F619A"/>
    <w:rsid w:val="009F6DDE"/>
    <w:rsid w:val="00A0129C"/>
    <w:rsid w:val="00A0534A"/>
    <w:rsid w:val="00A370A8"/>
    <w:rsid w:val="00A437FB"/>
    <w:rsid w:val="00A951B3"/>
    <w:rsid w:val="00AB26A2"/>
    <w:rsid w:val="00B337A2"/>
    <w:rsid w:val="00BD0879"/>
    <w:rsid w:val="00BD4753"/>
    <w:rsid w:val="00BD5CB1"/>
    <w:rsid w:val="00BE62EE"/>
    <w:rsid w:val="00BF0056"/>
    <w:rsid w:val="00BF74FE"/>
    <w:rsid w:val="00C003BA"/>
    <w:rsid w:val="00C4602F"/>
    <w:rsid w:val="00C46878"/>
    <w:rsid w:val="00C6231D"/>
    <w:rsid w:val="00C94F01"/>
    <w:rsid w:val="00CB4A51"/>
    <w:rsid w:val="00CD4532"/>
    <w:rsid w:val="00CD47B0"/>
    <w:rsid w:val="00CE6104"/>
    <w:rsid w:val="00CE7918"/>
    <w:rsid w:val="00D16163"/>
    <w:rsid w:val="00DB3FAD"/>
    <w:rsid w:val="00DB7E7B"/>
    <w:rsid w:val="00DD761A"/>
    <w:rsid w:val="00DF7AF0"/>
    <w:rsid w:val="00E61C09"/>
    <w:rsid w:val="00EB3B58"/>
    <w:rsid w:val="00EC7359"/>
    <w:rsid w:val="00EE3054"/>
    <w:rsid w:val="00F00606"/>
    <w:rsid w:val="00F01256"/>
    <w:rsid w:val="00F769E6"/>
    <w:rsid w:val="00F90914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11D4F"/>
    <w:pPr>
      <w:spacing w:before="200"/>
    </w:pPr>
  </w:style>
  <w:style w:type="paragraph" w:styleId="Heading1">
    <w:name w:val="heading 1"/>
    <w:basedOn w:val="Normal"/>
    <w:link w:val="Heading1Char"/>
    <w:uiPriority w:val="1"/>
    <w:qFormat/>
    <w:rsid w:val="006145D8"/>
    <w:pPr>
      <w:spacing w:before="120" w:after="120" w:line="240" w:lineRule="auto"/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145D8"/>
    <w:rPr>
      <w:rFonts w:asciiTheme="majorHAnsi" w:hAnsiTheme="majorHAnsi"/>
      <w:b/>
    </w:rPr>
  </w:style>
  <w:style w:type="character" w:customStyle="1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145D8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2A1244"/>
    <w:pPr>
      <w:spacing w:after="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6145D8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45D8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715C65"/>
    <w:pPr>
      <w:tabs>
        <w:tab w:val="center" w:pos="4680"/>
        <w:tab w:val="right" w:pos="9360"/>
      </w:tabs>
      <w:spacing w:before="0" w:after="0"/>
    </w:pPr>
    <w:rPr>
      <w:rFonts w:asciiTheme="majorHAnsi" w:eastAsia="Calibri" w:hAnsiTheme="majorHAnsi" w:cs="Times New Roman"/>
      <w:b/>
      <w:noProof/>
      <w:color w:val="731F1C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15C65"/>
    <w:rPr>
      <w:rFonts w:asciiTheme="majorHAnsi" w:eastAsia="Calibri" w:hAnsiTheme="majorHAnsi" w:cs="Times New Roman"/>
      <w:b/>
      <w:noProof/>
      <w:color w:val="731F1C"/>
      <w:sz w:val="44"/>
      <w:szCs w:val="24"/>
    </w:rPr>
  </w:style>
  <w:style w:type="paragraph" w:styleId="Footer">
    <w:name w:val="footer"/>
    <w:basedOn w:val="Normal"/>
    <w:link w:val="FooterChar"/>
    <w:uiPriority w:val="99"/>
    <w:rsid w:val="00311D4F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11D4F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311D4F"/>
    <w:pPr>
      <w:widowControl w:val="0"/>
      <w:autoSpaceDE w:val="0"/>
      <w:autoSpaceDN w:val="0"/>
      <w:spacing w:before="0" w:after="0" w:line="240" w:lineRule="auto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1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5D8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6145D8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5D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5D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5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5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145D8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846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145D8"/>
    <w:rPr>
      <w:color w:val="808080"/>
    </w:rPr>
  </w:style>
  <w:style w:type="table" w:customStyle="1" w:styleId="TableGrid1">
    <w:name w:val="Table Grid1"/>
    <w:basedOn w:val="TableNormal"/>
    <w:next w:val="TableGrid"/>
    <w:rsid w:val="002A1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KKAH\AppData\Roaming\Microsoft\Templates\Field%20trip%20assignment%20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538953F08744C89A29183B8A7143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EE34A-4D83-4E58-98F0-EA4BC628824B}"/>
      </w:docPartPr>
      <w:docPartBody>
        <w:p w:rsidR="003779CB" w:rsidRDefault="003525E6" w:rsidP="003525E6">
          <w:pPr>
            <w:pStyle w:val="9538953F08744C89A29183B8A7143AB1"/>
          </w:pPr>
          <w:r w:rsidRPr="002A1244">
            <w:t>Name</w:t>
          </w:r>
        </w:p>
      </w:docPartBody>
    </w:docPart>
    <w:docPart>
      <w:docPartPr>
        <w:name w:val="763F418B73F34FA79F21552D05A9F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9D4FD-36FF-42E1-9F5F-157251566862}"/>
      </w:docPartPr>
      <w:docPartBody>
        <w:p w:rsidR="003779CB" w:rsidRDefault="003525E6" w:rsidP="003525E6">
          <w:pPr>
            <w:pStyle w:val="763F418B73F34FA79F21552D05A9FBA9"/>
          </w:pPr>
          <w:r w:rsidRPr="002A1244">
            <w:t>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5E6"/>
    <w:rsid w:val="00192275"/>
    <w:rsid w:val="003525E6"/>
    <w:rsid w:val="003779CB"/>
    <w:rsid w:val="006508BC"/>
    <w:rsid w:val="00671C25"/>
    <w:rsid w:val="006F614F"/>
    <w:rsid w:val="00BE60AE"/>
    <w:rsid w:val="00F7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3525E6"/>
    <w:pPr>
      <w:spacing w:before="120" w:after="120" w:line="240" w:lineRule="auto"/>
      <w:outlineLvl w:val="0"/>
    </w:pPr>
    <w:rPr>
      <w:rFonts w:asciiTheme="majorHAnsi" w:eastAsiaTheme="minorHAnsi" w:hAnsiTheme="majorHAnsi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48F178E3C3420BA5B8A3982A37D703">
    <w:name w:val="4648F178E3C3420BA5B8A3982A37D703"/>
  </w:style>
  <w:style w:type="paragraph" w:customStyle="1" w:styleId="3B36BD3CFB8842B7BF9E66673C210E54">
    <w:name w:val="3B36BD3CFB8842B7BF9E66673C210E54"/>
  </w:style>
  <w:style w:type="paragraph" w:customStyle="1" w:styleId="CB74B87D638D414D877CEE94922DC4A8">
    <w:name w:val="CB74B87D638D414D877CEE94922DC4A8"/>
  </w:style>
  <w:style w:type="paragraph" w:customStyle="1" w:styleId="7B89B8AEC15E4254B2398403540CBC73">
    <w:name w:val="7B89B8AEC15E4254B2398403540CBC73"/>
  </w:style>
  <w:style w:type="paragraph" w:customStyle="1" w:styleId="17449CC022814B9B80D44980D7AF9538">
    <w:name w:val="17449CC022814B9B80D44980D7AF9538"/>
  </w:style>
  <w:style w:type="paragraph" w:customStyle="1" w:styleId="8CC6ED2C9EC54AA7B0814B9785A3EB6E">
    <w:name w:val="8CC6ED2C9EC54AA7B0814B9785A3EB6E"/>
  </w:style>
  <w:style w:type="paragraph" w:customStyle="1" w:styleId="43F84BA7B4AC41D88ABAFE9DE3E3BAAC">
    <w:name w:val="43F84BA7B4AC41D88ABAFE9DE3E3BAAC"/>
  </w:style>
  <w:style w:type="character" w:customStyle="1" w:styleId="Heading1Char">
    <w:name w:val="Heading 1 Char"/>
    <w:basedOn w:val="DefaultParagraphFont"/>
    <w:link w:val="Heading1"/>
    <w:uiPriority w:val="1"/>
    <w:rsid w:val="003525E6"/>
    <w:rPr>
      <w:rFonts w:asciiTheme="majorHAnsi" w:eastAsiaTheme="minorHAnsi" w:hAnsiTheme="majorHAnsi"/>
      <w:b/>
      <w:sz w:val="28"/>
      <w:szCs w:val="28"/>
    </w:rPr>
  </w:style>
  <w:style w:type="paragraph" w:customStyle="1" w:styleId="9C9836A6F6964BAB9C8EDA1BC82C1B8F">
    <w:name w:val="9C9836A6F6964BAB9C8EDA1BC82C1B8F"/>
  </w:style>
  <w:style w:type="paragraph" w:customStyle="1" w:styleId="EA01FFE7FE86468F89E283DB816A822D">
    <w:name w:val="EA01FFE7FE86468F89E283DB816A822D"/>
  </w:style>
  <w:style w:type="paragraph" w:customStyle="1" w:styleId="2B83F6FE6A6F4DD299F873E4CDBEB170">
    <w:name w:val="2B83F6FE6A6F4DD299F873E4CDBEB170"/>
  </w:style>
  <w:style w:type="paragraph" w:customStyle="1" w:styleId="0BDA3E8C86A842DCA0127E4A13914554">
    <w:name w:val="0BDA3E8C86A842DCA0127E4A13914554"/>
  </w:style>
  <w:style w:type="paragraph" w:customStyle="1" w:styleId="B4218BFE9D5D4B748B9514B204CAF2CB">
    <w:name w:val="B4218BFE9D5D4B748B9514B204CAF2CB"/>
  </w:style>
  <w:style w:type="paragraph" w:customStyle="1" w:styleId="B24E5C421E0C41ADABE32D4178CA5177">
    <w:name w:val="B24E5C421E0C41ADABE32D4178CA5177"/>
    <w:rsid w:val="003525E6"/>
  </w:style>
  <w:style w:type="paragraph" w:customStyle="1" w:styleId="0A8626982519488592EAD8EDEB78625B">
    <w:name w:val="0A8626982519488592EAD8EDEB78625B"/>
    <w:rsid w:val="003525E6"/>
  </w:style>
  <w:style w:type="paragraph" w:customStyle="1" w:styleId="9E3E00740DC24C18B3D66320AF19B163">
    <w:name w:val="9E3E00740DC24C18B3D66320AF19B163"/>
    <w:rsid w:val="003525E6"/>
  </w:style>
  <w:style w:type="paragraph" w:customStyle="1" w:styleId="803E36F29CF243568732D2AA358E53DC">
    <w:name w:val="803E36F29CF243568732D2AA358E53DC"/>
    <w:rsid w:val="003525E6"/>
  </w:style>
  <w:style w:type="paragraph" w:customStyle="1" w:styleId="B7FEFDEFEE774CA1A5C564565BA1979C">
    <w:name w:val="B7FEFDEFEE774CA1A5C564565BA1979C"/>
    <w:rsid w:val="003525E6"/>
  </w:style>
  <w:style w:type="paragraph" w:customStyle="1" w:styleId="12635D51F1A44F4D95036EF17823B6DD">
    <w:name w:val="12635D51F1A44F4D95036EF17823B6DD"/>
    <w:rsid w:val="003525E6"/>
  </w:style>
  <w:style w:type="paragraph" w:customStyle="1" w:styleId="3E4F92C02C6045E892F640A6AB410D05">
    <w:name w:val="3E4F92C02C6045E892F640A6AB410D05"/>
    <w:rsid w:val="003525E6"/>
  </w:style>
  <w:style w:type="paragraph" w:customStyle="1" w:styleId="03055B00330347938FD83E0D8454BC59">
    <w:name w:val="03055B00330347938FD83E0D8454BC59"/>
    <w:rsid w:val="003525E6"/>
  </w:style>
  <w:style w:type="paragraph" w:customStyle="1" w:styleId="625DF599CD944EE09F40ABF5756E4ED7">
    <w:name w:val="625DF599CD944EE09F40ABF5756E4ED7"/>
    <w:rsid w:val="003525E6"/>
  </w:style>
  <w:style w:type="paragraph" w:customStyle="1" w:styleId="38867D30A5364C09852B31BDABDFAADF">
    <w:name w:val="38867D30A5364C09852B31BDABDFAADF"/>
    <w:rsid w:val="003525E6"/>
  </w:style>
  <w:style w:type="paragraph" w:customStyle="1" w:styleId="BBE30AFBFC35420B9D3CCF3341481BB9">
    <w:name w:val="BBE30AFBFC35420B9D3CCF3341481BB9"/>
    <w:rsid w:val="003525E6"/>
  </w:style>
  <w:style w:type="paragraph" w:customStyle="1" w:styleId="44886F1CD46948B1BFD3A5BC344ED91F">
    <w:name w:val="44886F1CD46948B1BFD3A5BC344ED91F"/>
    <w:rsid w:val="003525E6"/>
  </w:style>
  <w:style w:type="paragraph" w:customStyle="1" w:styleId="517D309C9B48400C8B454B1BB7662A30">
    <w:name w:val="517D309C9B48400C8B454B1BB7662A30"/>
    <w:rsid w:val="003525E6"/>
  </w:style>
  <w:style w:type="paragraph" w:customStyle="1" w:styleId="A3175AC7AADD4B6FB9E57B3667D5FF99">
    <w:name w:val="A3175AC7AADD4B6FB9E57B3667D5FF99"/>
    <w:rsid w:val="003525E6"/>
  </w:style>
  <w:style w:type="paragraph" w:customStyle="1" w:styleId="C1E99A9636A14411B8B5D2B59C867B28">
    <w:name w:val="C1E99A9636A14411B8B5D2B59C867B28"/>
    <w:rsid w:val="003525E6"/>
  </w:style>
  <w:style w:type="paragraph" w:customStyle="1" w:styleId="F585637FE37C48729D06405B6026AF13">
    <w:name w:val="F585637FE37C48729D06405B6026AF13"/>
    <w:rsid w:val="003525E6"/>
  </w:style>
  <w:style w:type="paragraph" w:customStyle="1" w:styleId="7C4BC0E45CA74E7A880915835BF0723D">
    <w:name w:val="7C4BC0E45CA74E7A880915835BF0723D"/>
    <w:rsid w:val="003525E6"/>
  </w:style>
  <w:style w:type="paragraph" w:customStyle="1" w:styleId="9538953F08744C89A29183B8A7143AB1">
    <w:name w:val="9538953F08744C89A29183B8A7143AB1"/>
    <w:rsid w:val="003525E6"/>
  </w:style>
  <w:style w:type="paragraph" w:customStyle="1" w:styleId="763F418B73F34FA79F21552D05A9FBA9">
    <w:name w:val="763F418B73F34FA79F21552D05A9FBA9"/>
    <w:rsid w:val="003525E6"/>
  </w:style>
  <w:style w:type="paragraph" w:customStyle="1" w:styleId="42DAF693F1DD43AEB2CB011229B0D875">
    <w:name w:val="42DAF693F1DD43AEB2CB011229B0D875"/>
    <w:rsid w:val="003525E6"/>
  </w:style>
  <w:style w:type="paragraph" w:customStyle="1" w:styleId="F1D14FE6276047519BF52521C9138C9D">
    <w:name w:val="F1D14FE6276047519BF52521C9138C9D"/>
    <w:rsid w:val="003525E6"/>
  </w:style>
  <w:style w:type="paragraph" w:customStyle="1" w:styleId="AB9EAD643A9E48278DD715D4B9BC306D">
    <w:name w:val="AB9EAD643A9E48278DD715D4B9BC306D"/>
    <w:rsid w:val="003525E6"/>
  </w:style>
  <w:style w:type="paragraph" w:customStyle="1" w:styleId="07E7D4E689D4427195D5D1A63528A6BD">
    <w:name w:val="07E7D4E689D4427195D5D1A63528A6BD"/>
    <w:rsid w:val="003525E6"/>
  </w:style>
  <w:style w:type="paragraph" w:customStyle="1" w:styleId="0DD21CD1335846BA8601717B99B1CBD4">
    <w:name w:val="0DD21CD1335846BA8601717B99B1CBD4"/>
    <w:rsid w:val="003525E6"/>
  </w:style>
  <w:style w:type="paragraph" w:customStyle="1" w:styleId="B69A4F3ABFCE41B8BBF65C5110B2D761">
    <w:name w:val="B69A4F3ABFCE41B8BBF65C5110B2D761"/>
    <w:rsid w:val="003525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78C99C-8428-4D30-8CF7-6533AF0310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D42FBBD-D53E-4ECE-B2F3-1A16B6125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41E1F2-339E-4817-A64B-6533FBAFA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Field trip assignment form</Template>
  <TotalTime>0</TotalTime>
  <Pages>1</Pages>
  <Words>1420</Words>
  <Characters>8099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2025-06-19T04:15:00Z</dcterms:created>
  <dcterms:modified xsi:type="dcterms:W3CDTF">2025-06-19T17:07:00Z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